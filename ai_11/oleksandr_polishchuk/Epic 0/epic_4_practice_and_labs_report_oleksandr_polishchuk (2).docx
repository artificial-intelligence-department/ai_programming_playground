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36ec1ce9-7fff-622b-98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4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дисципліни: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«Мови та парадигми програмування»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№4 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№5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№2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№3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№4</w:t>
      </w:r>
    </w:p>
    <w:p>
      <w:pPr>
        <w:pStyle w:val="BodyText"/>
        <w:rPr/>
      </w:pPr>
      <w:r>
        <w:rPr/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1" w:name="docs-internal-guid-88609051-7fff-fbff-24"/>
      <w:bookmarkEnd w:id="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Структури даних.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№2: Двовимірні Масиви.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https://www.w3schools.com/cpp/cpp_structs.asp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27.11.23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01.12.23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https://www.w3schools.com/cpp/cpp_arrays_multi.asp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14.11.23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20.11.23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4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— 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3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1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VNS Lab 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Algotester Lab 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30 хв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5146675"/>
                <wp:effectExtent l="0" t="0" r="0" b="0"/>
                <wp:wrapSquare wrapText="largest"/>
                <wp:docPr id="2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514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4780915"/>
                                  <wp:effectExtent l="0" t="0" r="0" b="0"/>
                                  <wp:docPr id="4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47809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Блок-схема до Class Practice task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496.05pt;height:405.2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4780915"/>
                            <wp:effectExtent l="0" t="0" r="0" b="0"/>
                            <wp:docPr id="5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47809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Блок-схема до Class Practice task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— 1 год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&lt;vector&gt;</w:t>
      </w:r>
    </w:p>
    <w:p>
      <w:pPr>
        <w:pStyle w:val="Normal1"/>
        <w:rPr/>
      </w:pPr>
      <w:r>
        <w:rPr/>
        <w:t>#include &lt;cstdlib&gt;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 xml:space="preserve">{   </w:t>
      </w:r>
    </w:p>
    <w:p>
      <w:pPr>
        <w:pStyle w:val="Normal1"/>
        <w:rPr/>
      </w:pPr>
      <w:r>
        <w:rPr/>
        <w:t xml:space="preserve">    </w:t>
      </w:r>
      <w:r>
        <w:rPr/>
        <w:t>int N = 100, index = 0;</w:t>
      </w:r>
    </w:p>
    <w:p>
      <w:pPr>
        <w:pStyle w:val="Normal1"/>
        <w:rPr/>
      </w:pPr>
      <w:r>
        <w:rPr/>
        <w:t xml:space="preserve">    </w:t>
      </w:r>
      <w:r>
        <w:rPr/>
        <w:t>int arr[N];</w:t>
      </w:r>
    </w:p>
    <w:p>
      <w:pPr>
        <w:pStyle w:val="Normal1"/>
        <w:rPr/>
      </w:pPr>
      <w:r>
        <w:rPr/>
        <w:t xml:space="preserve">    </w:t>
      </w:r>
      <w:r>
        <w:rPr/>
        <w:t>cin &gt;&gt; index;</w:t>
      </w:r>
    </w:p>
    <w:p>
      <w:pPr>
        <w:pStyle w:val="Normal1"/>
        <w:rPr/>
      </w:pPr>
      <w:r>
        <w:rPr/>
        <w:t xml:space="preserve">    </w:t>
      </w:r>
      <w:r>
        <w:rPr/>
        <w:t>for(int i=0; i&lt;=100; i++)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arr[i] = rand() % 80;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for (int k = 0; k&lt;N; k++ 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cout &lt;&lt; arr[k] &lt;&lt; " ";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cout &lt;&lt; "\n" &lt;&lt; "\n";</w:t>
      </w:r>
    </w:p>
    <w:p>
      <w:pPr>
        <w:pStyle w:val="Normal1"/>
        <w:rPr/>
      </w:pPr>
      <w:r>
        <w:rPr/>
        <w:t xml:space="preserve">    </w:t>
      </w:r>
      <w:r>
        <w:rPr/>
        <w:t>for (int s = N; s&gt;0; s-- 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if (arr[s]==0)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for (int r = s; r &lt; N - 1; r++)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arr[r] = arr[r + 1];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N--;</w:t>
      </w:r>
    </w:p>
    <w:p>
      <w:pPr>
        <w:pStyle w:val="Normal1"/>
        <w:rPr/>
      </w:pPr>
      <w:r>
        <w:rPr/>
        <w:t xml:space="preserve">            </w:t>
      </w:r>
      <w:r>
        <w:rPr/>
        <w:t>s--;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N++;</w:t>
      </w:r>
    </w:p>
    <w:p>
      <w:pPr>
        <w:pStyle w:val="Normal1"/>
        <w:rPr/>
      </w:pPr>
      <w:r>
        <w:rPr/>
        <w:t xml:space="preserve">    </w:t>
      </w:r>
      <w:r>
        <w:rPr/>
        <w:t>for (int f = 0; f &lt; N-index-1; f++)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arr[index+2] = arr[index+1];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arr[index+1] = 100;</w:t>
      </w:r>
    </w:p>
    <w:p>
      <w:pPr>
        <w:pStyle w:val="Normal1"/>
        <w:rPr/>
      </w:pPr>
      <w:r>
        <w:rPr/>
        <w:t xml:space="preserve">    </w:t>
      </w:r>
      <w:r>
        <w:rPr/>
        <w:t>for (int b = 0; b &lt; N; b++)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cout &lt;&lt; arr[b] &lt;&lt; " ";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4 </w:t>
      </w:r>
      <w:r>
        <w:fldChar w:fldCharType="begin"/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instrText xml:space="preserve"> HYPERLINK "https://github.com/artificial-intelligence-department/ai_programming_playground/pull/643/files" \l "diff-6f49ff73bc7d2348c45557e1ad20ee3e6a1cbb1e08884cdfcfe5ab4bb411b87d"</w:instrTex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https://github.com/artificial-intelligence-department/ai_programming_playground/pull/643/files#diff-6f49ff73bc7d2348c45557e1ad20ee3e6a1cbb1e08884cdfcfe5ab4bb411b87d</w:t>
      </w:r>
      <w:r>
        <w:rPr>
          <w:rStyle w:val="Hyperlink"/>
          <w:smallCaps w:val="false"/>
          <w:caps w:val="false"/>
          <w:dstrike w:val="false"/>
          <w:strike w:val="false"/>
          <w:vertAlign w:val="baseline"/>
          <w:position w:val="0"/>
          <w:sz w:val="24"/>
          <w:sz w:val="24"/>
          <w:i w:val="false"/>
          <w:u w:val="none"/>
          <w:b w:val="false"/>
          <w:shd w:fill="auto" w:val="clear"/>
          <w:szCs w:val="24"/>
          <w:rFonts w:eastAsia="Times New Roman" w:cs="Times New Roman" w:ascii="Times New Roman" w:hAnsi="Times New Roman"/>
          <w:color w:val="000000"/>
          <w:lang w:val="en-US"/>
        </w:rPr>
        <w:fldChar w:fldCharType="end"/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VNS Lab 5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maks(int N, int M, vector&lt;vector&lt;int&gt;&gt; arr)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sum = 0, sum1=0;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for(int r = 0; r&lt;=N-3; r++)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c = 0; c&lt;=M-3; c++)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for(int v=0; v&lt;3; v++)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b=0; b&lt;3; b++)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sum1+=arr[r+v][c+b];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}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(sum1 &gt; sum)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sum = sum1;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sum1=0;          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}   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sum;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vector&lt;vector&lt;int&gt;&gt; arr = {{1, 2, 2, 3}, {1, 2, 2, 1}, {1, 2, 2, 4}, {1, 2, 2,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maks(4, 4, arr);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VNS Lab 5 </w:t>
      </w:r>
      <w:r>
        <w:fldChar w:fldCharType="begin"/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"https://github.com/artificial-intelligence-department/ai_programming_playground/pull/643/files" \l "diff-a83ff89466fd683fc87513d4120248a9e1e6d69be9389bbe3052190bc058c804"</w:instrTex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>https://github.com/artificial-intelligence-department/ai_programming_playground/pull/643/files#diff-a83ff89466fd683fc87513d4120248a9e1e6d69be9389bbe3052190bc058c804</w:t>
      </w:r>
      <w:r>
        <w:rPr>
          <w:rStyle w:val="Hyperlink"/>
          <w:sz w:val="24"/>
          <w:b w:val="false"/>
          <w:shd w:fill="auto" w:val="clear"/>
          <w:szCs w:val="24"/>
          <w:bCs w:val="false"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</w:rPr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   int N=0;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a, b, c;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r[N];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cin&gt;&gt;r[i];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cin&gt;&gt; a &gt;&gt; b &gt;&gt;c;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(r[i]==a || r[i]==b || r[i]==c)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k = i; k &lt; N - 1; k++)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r[k] = r[k + 1];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N--;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if (N!=0)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S = N - 1;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n[S];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cout&lt;&lt; S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n[i] = r[i] + r[i + 1];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 = 0; i &lt; S; i++)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n[i] &lt;&lt; " 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else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№3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"https://github.com/artificial-intelligence-department/ai_programming_playground/pull/643/files" \l "diff-87415d548352120fe6ad8cad1ce45b9b0a50bce8ad1c575c01fcbd4758dd08ff"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https://github.com/artificial-intelligence-department/ai_programming_playground/pull/643/files#diff-87415d548352120fe6ad8cad1ce45b9b0a50bce8ad1c575c01fcbd4758dd08ff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>Algotester Lab 3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shd w:fill="auto" w:val="clear"/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int N, M, common=0, unique=0;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arr1[N];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i=0; i&lt;N;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arr1[i];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M;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int arr2[M];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k=0; k&lt;M; k++)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cin &gt;&gt; arr2[k];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x=0; x&lt;N; x++)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for(int r=0; r&lt;M; r++)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(arr1[x]==arr2[r])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common++;          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}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vector &lt;int&gt; sum;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e=0; e&lt;N; e++)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sum.push_back(arr1[e]);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g = 0; g &lt; M; g++)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bool isUnique =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for (int x = 0; x &lt; N; x++)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(arr2[g] == arr1[x])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isUnique =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break;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if (isUnique)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sum.push_back(arr2[g]);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unique=sum.size();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cout &lt;&lt; "\n"&lt;&lt; common &lt;&lt; "\n" &lt;&lt; unique;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№4 до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3 </w:t>
      </w: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"https://github.com/artificial-intelligence-department/ai_programming_playground/pull/643/files" \l "diff-157c7bef2d77b99cb472054c53bb7546d83c0f3c9ea976b9d3ebcd2db87a5ba2"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https://github.com/artificial-intelligence-department/ai_programming_playground/pull/643/files#diff-157c7bef2d77b99cb472054c53bb7546d83c0f3c9ea976b9d3ebcd2db87a5ba2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5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Practice task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&lt;string&gt;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  <w:lang w:val="en-US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bool isPalindrome(const string&amp; input, int start, int end)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(input[start] != input[end])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(start &gt;= end)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isPalindrome(input, start+1, end-1);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bool isPalindrome(int input)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reversed =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(input &gt; 0)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reversed = reversed * 10 + input % 10;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input /= 10;</w:t>
        <w:tab/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(reversed==input)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 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bool inputString(const string&amp; input)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for (int i = 0; i &lt; input.size(); i++)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(isdigit(input[i]) == true)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false;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true;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 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(inputString(input))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(isPalindrome(input, 0, input.size() - 1))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else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not a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string s = to_string(stoi(input));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(isPalindrome(s, 0, input.size() - 1))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else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"Is not a palindrome"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 https://github.com/artificial-intelligence-department/ai_programming_playground/pull/643/files#diff-11f1f2d30b93187e281e90a4fee563b716be653d8bb296df706dbc3fe30db126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'--stdin=Microsoft-MIEngine-In-n0t5c2r5.3rn' '--stdout=Microsoft-MIEngine-Out-v42iev1d.ztb' '--stderr=Microsoft-MIEngine-Error-g5mlniaq.lbk' '--pid=Microsoft-MIEngine-Pid-v3j35hwx.0zi'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41 67 14 20 49 44 38 78 2 64 25 65 1 27 41 11 35 22 27 76 71 44 62 73 52 62 61 76 38 55 7 46 51 18 29 72 67 59 75 54 63 51 42 13 73 24 21 31 13 68 27 44 22 37 37 59 3 61 9 58 76 75 30 2 48 26 0 62 64 8 6 45 50 9 50 70 46 61 73 28 29 63 4 34 36 0 6 16 11 68 64 39 66 43 17 18 38 2 49 61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41 67 14 20 49 100 44 78 2 64 25 65 1 27 41 11 35 22 27 76 71 44 62 73 52 62 61 76 38 55 7 46 51 18 29 72 67 59 75 54 63 51 42 13 73 24 21 31 13 68 27 44 22 37 37 59 3 61 9 58 76 75 30 2 48 26 62 64 8 6 45 50 9 50 70 46 61 73 28 29 63 4 34 36 6 16 11 68 64 39 66 43 17 18 38 2 49 61 61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- 30хв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VNS Lab 5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'--stdin=Microsoft-MIEngine-In-y2lfofkm.ybh' '--stdout=Microsoft-MIEngine-Out-r4ce10pv.0zf' '--stderr=Microsoft-MIEngine-Error-daa4snrt.pqt' '--pid=Microsoft-MIEngine-Pid-hjiqrm5y.gdu'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 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- 1,5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Algotester Lab 2 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'--stdin=Microsoft-MIEngine-In-yi4bkhll.eso' '--stdout=Microsoft-MIEngine-Out-odyyre3y.ryl' '--stderr=Microsoft-MIEngine-Error-p1jw2dzx.jex' '--pid=Microsoft-MIEngine-Pid-pxfxvygy.hz0'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1 2 3 4 5 7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4 5 6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3 5 10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lgotester Lab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- 1,5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Algotester Lab 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'--stdin=Microsoft-MIEngine-In-l2b5rihl.izs' '--stdout=Microsoft-MIEngine-Out-j5exf2n0.l1a' '--stderr=Microsoft-MIEngine-Error-xqphw43x.frt' '--pid=Microsoft-MIEngine-Pid-2rhe1e4l.wlm'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5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1 2 3 4 5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4 5 6 7 8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A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1,5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Self Practice task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'--stdin=Microsoft-MIEngine-In-tem4zqny.lnn' '--stdout=Microsoft-MIEngine-Out-1dkcqwma.ffi' '--stderr=Microsoft-MIEngine-Error-04ilgkjg.qp1' '--pid=Microsoft-MIEngine-Pid-mrjmjhkg.pmr'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radar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 palindrome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'--stdin=Microsoft-MIEngine-In-nzajulvo.351' '--stdout=Microsoft-MIEngine-Out-ymn445mr.i0q' '--stderr=Microsoft-MIEngine-Error-fy5guhow.hpw' '--pid=Microsoft-MIEngine-Pid-313j5mkf.jec'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error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Is not a palindrome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>,5 год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3956685"/>
                <wp:effectExtent l="0" t="0" r="0" b="0"/>
                <wp:wrapSquare wrapText="largest"/>
                <wp:docPr id="3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3956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3590925"/>
                                  <wp:effectExtent l="0" t="0" r="0" b="0"/>
                                  <wp:docPr id="5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3590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Обговорення завдань у онлайн-режимі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-6.35pt;margin-top:16.2pt;width:496.05pt;height:311.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3590925"/>
                            <wp:effectExtent l="0" t="0" r="0" b="0"/>
                            <wp:docPr id="6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3590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r>
                        <w:rPr/>
                        <w:t>: Обговорення завдань у онлайн-режимі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-55245</wp:posOffset>
                </wp:positionH>
                <wp:positionV relativeFrom="paragraph">
                  <wp:posOffset>4260215</wp:posOffset>
                </wp:positionV>
                <wp:extent cx="5894070" cy="4607560"/>
                <wp:effectExtent l="0" t="0" r="0" b="0"/>
                <wp:wrapSquare wrapText="largest"/>
                <wp:docPr id="4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920" cy="4607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t xml:space="preserve">Ілюстрація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Ілюстрація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Коментар товариша по команді до завдання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5894070" cy="4318000"/>
                                  <wp:effectExtent l="0" t="0" r="0" b="0"/>
                                  <wp:docPr id="6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4318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-4.35pt;margin-top:335.45pt;width:464.05pt;height:362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t xml:space="preserve">Ілюстрація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Ілюстрація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r>
                        <w:rPr/>
                        <w:t>: Коментар товариша по команді до завдання</w:t>
                      </w:r>
                      <w:r>
                        <w:rPr/>
                        <w:drawing>
                          <wp:inline distT="0" distB="0" distL="0" distR="0">
                            <wp:extent cx="5894070" cy="4318000"/>
                            <wp:effectExtent l="0" t="0" r="0" b="0"/>
                            <wp:docPr id="7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4318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(вазівники, двовимірні масиви, структури).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1"/>
      <w:footerReference w:type="first" r:id="rId12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Times New Roman">
    <w:charset w:val="cc" w:characterSet="windows-1251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16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fals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рамки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w3schools.com/cpp/cpp_structs.asp" TargetMode="External"/><Relationship Id="rId4" Type="http://schemas.openxmlformats.org/officeDocument/2006/relationships/hyperlink" Target="https://www.w3schools.com/cpp/cpp_arrays_multi.asp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4.png"/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4865</TotalTime>
  <Application>LibreOffice/7.6.2.1$Windows_X86_64 LibreOffice_project/56f7684011345957bbf33a7ee678afaf4d2ba333</Application>
  <AppVersion>15.0000</AppVersion>
  <Pages>16</Pages>
  <Words>1501</Words>
  <Characters>8887</Characters>
  <CharactersWithSpaces>11810</CharactersWithSpaces>
  <Paragraphs>358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2023-12-22T18:00:21Z</dcterms:modified>
  <cp:revision>4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