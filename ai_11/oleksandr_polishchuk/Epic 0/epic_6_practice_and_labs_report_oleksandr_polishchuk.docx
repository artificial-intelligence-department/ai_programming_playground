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ind w:end="5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2082800</wp:posOffset>
            </wp:positionH>
            <wp:positionV relativeFrom="paragraph">
              <wp:posOffset>-146685</wp:posOffset>
            </wp:positionV>
            <wp:extent cx="2272665" cy="2087245"/>
            <wp:effectExtent l="0" t="0" r="0" b="0"/>
            <wp:wrapNone/>
            <wp:docPr id="1" name="image1.png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266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end="14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BodyText"/>
        <w:spacing w:lineRule="auto" w:line="240"/>
        <w:jc w:val="center"/>
        <w:rPr>
          <w:rFonts w:ascii="Times New Roman" w:hAnsi="Times New Roman"/>
          <w:b/>
          <w:bCs/>
          <w:sz w:val="28"/>
          <w:szCs w:val="28"/>
          <w:shd w:fill="auto" w:val="clear"/>
        </w:rPr>
      </w:pPr>
      <w:bookmarkStart w:id="0" w:name="docs-internal-guid-7b14d64b-7fff-391d-42"/>
      <w:bookmarkEnd w:id="0"/>
      <w:r>
        <w:rPr>
          <w:rFonts w:eastAsia="Times New Roman" w:cs="Times New Roman" w:ascii="Times New Roman" w:hAnsi="Times New Roman"/>
          <w:b/>
          <w:bCs/>
          <w:sz w:val="28"/>
          <w:szCs w:val="28"/>
          <w:shd w:fill="auto" w:val="clear"/>
        </w:rPr>
        <w:t>про виконання лабораторних та практичних робіт блоку № 6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На тему:  «Динамічні структури (Черга, Стек, Списки, Дерево). Алгоритми обробки динамічних структур.»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shd w:fill="auto" w:val="clear"/>
        </w:rPr>
        <w:t>з дисципліни:</w:t>
      </w:r>
      <w:r>
        <w:rPr>
          <w:rFonts w:ascii="Times New Roman" w:hAnsi="Times New Roman"/>
          <w:sz w:val="28"/>
          <w:szCs w:val="28"/>
          <w:shd w:fill="auto" w:val="clear"/>
        </w:rPr>
        <w:t xml:space="preserve"> «Мови та парадигми програмування»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до: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ВНС Лабораторної Роботи № 10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 5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Алготестер Лабораторної Роботи № 7-8</w:t>
      </w:r>
    </w:p>
    <w:p>
      <w:pPr>
        <w:pStyle w:val="BodyText"/>
        <w:bidi w:val="0"/>
        <w:ind w:hanging="0" w:start="0" w:end="0"/>
        <w:jc w:val="center"/>
        <w:rPr>
          <w:rFonts w:ascii="Times New Roman" w:hAnsi="Times New Roman"/>
          <w:sz w:val="28"/>
          <w:szCs w:val="28"/>
          <w:shd w:fill="auto" w:val="clear"/>
        </w:rPr>
      </w:pPr>
      <w:r>
        <w:rPr>
          <w:rFonts w:ascii="Times New Roman" w:hAnsi="Times New Roman"/>
          <w:sz w:val="28"/>
          <w:szCs w:val="28"/>
          <w:shd w:fill="auto" w:val="clear"/>
        </w:rPr>
        <w:t>Практичних Робіт № 6</w:t>
      </w:r>
    </w:p>
    <w:p>
      <w:pPr>
        <w:pStyle w:val="BodyText"/>
        <w:rPr/>
      </w:pPr>
      <w:r>
        <w:rPr/>
        <w:br/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end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Поліщук Олександр Андрійович 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rFonts w:ascii="Times New Roman" w:hAnsi="Times New Roman" w:eastAsia="Times New Roman" w:cs="Times New Roman"/>
          <w:sz w:val="24"/>
          <w:szCs w:val="24"/>
        </w:rPr>
      </w:pPr>
      <w:bookmarkStart w:id="1" w:name="docs-internal-guid-efd8ed32-7fff-b8af-b0"/>
      <w:bookmarkEnd w:id="1"/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Динамічні структури (Черга, Стек, Списки, Дерево). Алгоритми обробки динамічних структур.  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Виконати практичні та лабораторні завдання, опрацювавши теорію.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Зв’язні списки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Двозв’язні списки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Бінарні дерева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numPr>
          <w:ilvl w:val="0"/>
          <w:numId w:val="1"/>
        </w:numPr>
        <w:spacing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Style w:val="Hyperlink"/>
            <w:rFonts w:eastAsia="Times New Roman" w:cs="Times New Roman" w:ascii="Times New Roman" w:hAnsi="Times New Roman"/>
            <w:sz w:val="24"/>
            <w:szCs w:val="24"/>
          </w:rPr>
          <w:t>https://www.geeksforgeeks.org/introduction-to-linked-list-data-structure-and-algorithm-tutorial/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numPr>
          <w:ilvl w:val="1"/>
          <w:numId w:val="3"/>
        </w:numPr>
        <w:spacing w:lineRule="auto" w:line="240" w:before="0" w:after="0"/>
        <w:ind w:hanging="360" w:start="144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Normal1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 частково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4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https://www.geeksforgeeks.org/data-structures/linked-list/doubly-linked-list/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.23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5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https://www.geeksforgeeks.org/applications-advantages-and-disadvantages-of-binary-tree/?ref=lbp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https://www.programiz.com/dsa/binary-tree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  </w:t>
      </w:r>
    </w:p>
    <w:p>
      <w:pPr>
        <w:pStyle w:val="Normal1"/>
        <w:widowControl/>
        <w:numPr>
          <w:ilvl w:val="2"/>
          <w:numId w:val="3"/>
        </w:numPr>
        <w:spacing w:lineRule="auto" w:line="240" w:before="0" w:after="0"/>
        <w:ind w:hanging="360" w:start="216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7">
        <w:r>
          <w:rPr>
            <w:rStyle w:val="Hyperlink"/>
            <w:rFonts w:eastAsia="Times New Roman" w:cs="Times New Roman" w:ascii="Times New Roman" w:hAnsi="Times New Roman"/>
            <w:b w:val="false"/>
            <w:i w:val="false"/>
            <w:caps w:val="false"/>
            <w:smallCaps w:val="false"/>
            <w:strike w:val="false"/>
            <w:dstrike w:val="false"/>
            <w:color w:val="000000"/>
            <w:position w:val="0"/>
            <w:sz w:val="24"/>
            <w:sz w:val="24"/>
            <w:szCs w:val="24"/>
            <w:u w:val="none"/>
            <w:shd w:fill="auto" w:val="clear"/>
            <w:vertAlign w:val="baseline"/>
          </w:rPr>
          <w:t>https://www.geeksforgeeks.org/tree-traversals-inorder-preorder-and-postorder/</w:t>
        </w:r>
      </w:hyperlink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Normal1"/>
        <w:pageBreakBefore w:val="false"/>
        <w:numPr>
          <w:ilvl w:val="2"/>
          <w:numId w:val="3"/>
        </w:numPr>
        <w:spacing w:lineRule="auto" w:line="240" w:before="0" w:after="0"/>
        <w:ind w:hanging="360" w:start="2160"/>
        <w:rPr>
          <w:lang w:val="uk-U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Вищевказані матеріали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частково</w:t>
      </w:r>
    </w:p>
    <w:p>
      <w:pPr>
        <w:pStyle w:val="Normal1"/>
        <w:keepNext w:val="false"/>
        <w:keepLines w:val="false"/>
        <w:pageBreakBefore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7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.1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.23 </w:t>
      </w:r>
    </w:p>
    <w:p>
      <w:pPr>
        <w:pStyle w:val="Normal1"/>
        <w:keepNext w:val="false"/>
        <w:keepLines w:val="false"/>
        <w:widowControl/>
        <w:numPr>
          <w:ilvl w:val="1"/>
          <w:numId w:val="3"/>
        </w:numPr>
        <w:spacing w:lineRule="auto" w:line="240" w:before="0" w:after="0"/>
        <w:ind w:hanging="360" w:start="144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9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.23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0"/>
        </w:numPr>
        <w:spacing w:lineRule="auto" w:line="240" w:before="0" w:after="0"/>
        <w:ind w:hanging="0" w:start="720" w:end="0"/>
        <w:jc w:val="start"/>
        <w:rPr/>
      </w:pPr>
      <w:r>
        <w:rPr/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10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17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Algotester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78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star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sz w:val="24"/>
          <w:szCs w:val="24"/>
        </w:rPr>
        <w:t>Варіант завдання —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uk-UA"/>
        </w:rPr>
        <w:t>2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VNS Lab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10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70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2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 Algotester Lab 78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120 хв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№3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Algotester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1597025</wp:posOffset>
                </wp:positionH>
                <wp:positionV relativeFrom="paragraph">
                  <wp:posOffset>111760</wp:posOffset>
                </wp:positionV>
                <wp:extent cx="2294255" cy="10093960"/>
                <wp:effectExtent l="0" t="0" r="0" b="0"/>
                <wp:wrapSquare wrapText="largest"/>
                <wp:docPr id="2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4280" cy="10094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2294255" cy="9728200"/>
                                  <wp:effectExtent l="0" t="0" r="0" b="0"/>
                                  <wp:docPr id="4" name="Зображення3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Зображення3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94255" cy="9728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Блок-схема 1 до Algotester lab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125.75pt;margin-top:8.8pt;width:180.6pt;height:794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2294255" cy="9728200"/>
                            <wp:effectExtent l="0" t="0" r="0" b="0"/>
                            <wp:docPr id="5" name="Зображення3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Зображення3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94255" cy="9728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Блок-схема 1 до Algotester lab 5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Планований час на реалізацію —  30 хв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Завдання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№4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Practice Task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pacing w:lineRule="auto" w:line="240" w:before="0" w:after="0"/>
        <w:ind w:hanging="360" w:start="72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Планований час на реалізацію —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4 год.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3.</w:t>
        <w:tab/>
        <w:t>Конфігурація середовища до виконання завдань:</w:t>
      </w:r>
    </w:p>
    <w:p>
      <w:pPr>
        <w:pStyle w:val="Normal1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Змін до середовища виконання завдань внесено не було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1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VNS Lab </w:t>
      </w: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10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</w:t>
      </w:r>
    </w:p>
    <w:p>
      <w:pPr>
        <w:pStyle w:val="Normal1"/>
        <w:rPr/>
      </w:pPr>
      <w:r>
        <w:rPr/>
        <w:t>#include &lt;iostream&gt;</w:t>
      </w:r>
    </w:p>
    <w:p>
      <w:pPr>
        <w:pStyle w:val="Normal1"/>
        <w:rPr/>
      </w:pPr>
      <w:r>
        <w:rPr/>
        <w:t>#include &lt;fstream&gt;</w:t>
      </w:r>
    </w:p>
    <w:p>
      <w:pPr>
        <w:pStyle w:val="Normal1"/>
        <w:rPr/>
      </w:pPr>
      <w:r>
        <w:rPr/>
        <w:t>#include &lt;cstring&gt;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using namespace std;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class Node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char* data;</w:t>
      </w:r>
    </w:p>
    <w:p>
      <w:pPr>
        <w:pStyle w:val="Normal1"/>
        <w:rPr/>
      </w:pPr>
      <w:r>
        <w:rPr/>
        <w:t xml:space="preserve">    </w:t>
      </w:r>
      <w:r>
        <w:rPr/>
        <w:t>Node* prev;</w:t>
      </w:r>
    </w:p>
    <w:p>
      <w:pPr>
        <w:pStyle w:val="Normal1"/>
        <w:rPr/>
      </w:pPr>
      <w:r>
        <w:rPr/>
        <w:t xml:space="preserve">    </w:t>
      </w:r>
      <w:r>
        <w:rPr/>
        <w:t>Node* next;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Node(char* appendedData)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data = new char[strlen(appendedData) + 1];</w:t>
      </w:r>
    </w:p>
    <w:p>
      <w:pPr>
        <w:pStyle w:val="Normal1"/>
        <w:rPr/>
      </w:pPr>
      <w:r>
        <w:rPr/>
        <w:t xml:space="preserve">        </w:t>
      </w:r>
      <w:r>
        <w:rPr/>
        <w:t>strcpy(data, appendedData);</w:t>
      </w:r>
    </w:p>
    <w:p>
      <w:pPr>
        <w:pStyle w:val="Normal1"/>
        <w:rPr/>
      </w:pPr>
      <w:r>
        <w:rPr/>
        <w:t xml:space="preserve">        </w:t>
      </w:r>
      <w:r>
        <w:rPr/>
        <w:t>prev = NULL;</w:t>
      </w:r>
    </w:p>
    <w:p>
      <w:pPr>
        <w:pStyle w:val="Normal1"/>
        <w:rPr/>
      </w:pPr>
      <w:r>
        <w:rPr/>
        <w:t xml:space="preserve">        </w:t>
      </w:r>
      <w:r>
        <w:rPr/>
        <w:t>next = NULL;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</w:p>
    <w:p>
      <w:pPr>
        <w:pStyle w:val="Normal1"/>
        <w:rPr/>
      </w:pPr>
      <w:r>
        <w:rPr/>
        <w:t>};</w:t>
      </w:r>
    </w:p>
    <w:p>
      <w:pPr>
        <w:pStyle w:val="Normal1"/>
        <w:rPr/>
      </w:pPr>
      <w:r>
        <w:rPr/>
        <w:t>class List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Node* head;</w:t>
      </w:r>
    </w:p>
    <w:p>
      <w:pPr>
        <w:pStyle w:val="Normal1"/>
        <w:rPr/>
      </w:pPr>
      <w:r>
        <w:rPr/>
        <w:t xml:space="preserve">    </w:t>
      </w:r>
      <w:r>
        <w:rPr/>
        <w:t>Node* tail;</w:t>
      </w:r>
    </w:p>
    <w:p>
      <w:pPr>
        <w:pStyle w:val="Normal1"/>
        <w:rPr/>
      </w:pPr>
      <w:r>
        <w:rPr/>
        <w:t xml:space="preserve">    </w:t>
      </w:r>
      <w:r>
        <w:rPr/>
        <w:t>public:</w:t>
      </w:r>
    </w:p>
    <w:p>
      <w:pPr>
        <w:pStyle w:val="Normal1"/>
        <w:rPr/>
      </w:pPr>
      <w:r>
        <w:rPr/>
        <w:t xml:space="preserve">    </w:t>
      </w:r>
      <w:r>
        <w:rPr/>
        <w:t>List()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head = NULL;</w:t>
      </w:r>
    </w:p>
    <w:p>
      <w:pPr>
        <w:pStyle w:val="Normal1"/>
        <w:rPr/>
      </w:pPr>
      <w:r>
        <w:rPr/>
        <w:t xml:space="preserve">        </w:t>
      </w:r>
      <w:r>
        <w:rPr/>
        <w:t>tail = NULL;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Node* push_front(char* pushData)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Node* newNode = new Node(pushData);</w:t>
      </w:r>
    </w:p>
    <w:p>
      <w:pPr>
        <w:pStyle w:val="Normal1"/>
        <w:rPr/>
      </w:pPr>
      <w:r>
        <w:rPr/>
        <w:t xml:space="preserve">        </w:t>
      </w:r>
      <w:r>
        <w:rPr/>
        <w:t>newNode -&gt; next = head;</w:t>
      </w:r>
    </w:p>
    <w:p>
      <w:pPr>
        <w:pStyle w:val="Normal1"/>
        <w:rPr/>
      </w:pPr>
      <w:r>
        <w:rPr/>
        <w:t xml:space="preserve">        </w:t>
      </w:r>
      <w:r>
        <w:rPr/>
        <w:t xml:space="preserve">if (head != NULL)   </w:t>
      </w:r>
    </w:p>
    <w:p>
      <w:pPr>
        <w:pStyle w:val="Normal1"/>
        <w:rPr/>
      </w:pPr>
      <w:r>
        <w:rPr/>
        <w:t xml:space="preserve">            </w:t>
      </w:r>
      <w:r>
        <w:rPr/>
        <w:t>head -&gt; prev = newNode;</w:t>
      </w:r>
    </w:p>
    <w:p>
      <w:pPr>
        <w:pStyle w:val="Normal1"/>
        <w:rPr/>
      </w:pPr>
      <w:r>
        <w:rPr/>
        <w:t xml:space="preserve">        </w:t>
      </w:r>
      <w:r>
        <w:rPr/>
        <w:t>if (tail == NULL)</w:t>
      </w:r>
    </w:p>
    <w:p>
      <w:pPr>
        <w:pStyle w:val="Normal1"/>
        <w:rPr/>
      </w:pPr>
      <w:r>
        <w:rPr/>
        <w:t xml:space="preserve">            </w:t>
      </w:r>
      <w:r>
        <w:rPr/>
        <w:t>tail = newNode;</w:t>
      </w:r>
    </w:p>
    <w:p>
      <w:pPr>
        <w:pStyle w:val="Normal1"/>
        <w:rPr/>
      </w:pPr>
      <w:r>
        <w:rPr/>
        <w:t xml:space="preserve">        </w:t>
      </w:r>
      <w:r>
        <w:rPr/>
        <w:t>head = newNode;</w:t>
      </w:r>
    </w:p>
    <w:p>
      <w:pPr>
        <w:pStyle w:val="Normal1"/>
        <w:rPr/>
      </w:pPr>
      <w:r>
        <w:rPr/>
        <w:t xml:space="preserve">        </w:t>
      </w:r>
      <w:r>
        <w:rPr/>
        <w:t>return newNode;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void printList (Node* head)</w:t>
      </w:r>
    </w:p>
    <w:p>
      <w:pPr>
        <w:pStyle w:val="Normal1"/>
        <w:rPr/>
      </w:pPr>
      <w:r>
        <w:rPr/>
        <w:t xml:space="preserve">    </w:t>
      </w:r>
      <w:r>
        <w:rPr/>
        <w:t xml:space="preserve">{   </w:t>
      </w:r>
    </w:p>
    <w:p>
      <w:pPr>
        <w:pStyle w:val="Normal1"/>
        <w:rPr/>
      </w:pPr>
      <w:r>
        <w:rPr/>
        <w:t xml:space="preserve">        </w:t>
      </w:r>
      <w:r>
        <w:rPr/>
        <w:t>if (head ==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cout &lt;&lt; "The list is empty" &lt;&lt; endl;</w:t>
      </w:r>
    </w:p>
    <w:p>
      <w:pPr>
        <w:pStyle w:val="Normal1"/>
        <w:rPr/>
      </w:pPr>
      <w:r>
        <w:rPr/>
        <w:t xml:space="preserve">            </w:t>
      </w:r>
      <w:r>
        <w:rPr/>
        <w:t>return;</w:t>
      </w:r>
    </w:p>
    <w:p>
      <w:pPr>
        <w:pStyle w:val="Normal1"/>
        <w:rPr/>
      </w:pPr>
      <w:r>
        <w:rPr/>
        <w:t xml:space="preserve">        </w:t>
      </w:r>
      <w:r>
        <w:rPr/>
        <w:t xml:space="preserve">}  </w:t>
      </w:r>
    </w:p>
    <w:p>
      <w:pPr>
        <w:pStyle w:val="Normal1"/>
        <w:rPr/>
      </w:pPr>
      <w:r>
        <w:rPr/>
        <w:t xml:space="preserve">        </w:t>
      </w:r>
      <w:r>
        <w:rPr/>
        <w:t>Node* ptr = head -&gt; next;</w:t>
      </w:r>
    </w:p>
    <w:p>
      <w:pPr>
        <w:pStyle w:val="Normal1"/>
        <w:rPr/>
      </w:pPr>
      <w:r>
        <w:rPr/>
        <w:t xml:space="preserve">        </w:t>
      </w:r>
      <w:r>
        <w:rPr/>
        <w:t>cout &lt;&lt; head -&gt; data &lt;&lt; "\t";</w:t>
      </w:r>
    </w:p>
    <w:p>
      <w:pPr>
        <w:pStyle w:val="Normal1"/>
        <w:rPr/>
      </w:pPr>
      <w:r>
        <w:rPr/>
        <w:t xml:space="preserve">        </w:t>
      </w:r>
      <w:r>
        <w:rPr/>
        <w:t>while (ptr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cout &lt;&lt; ptr -&gt; data &lt;&lt; "\t";</w:t>
      </w:r>
    </w:p>
    <w:p>
      <w:pPr>
        <w:pStyle w:val="Normal1"/>
        <w:rPr/>
      </w:pPr>
      <w:r>
        <w:rPr/>
        <w:t xml:space="preserve">            </w:t>
      </w:r>
      <w:r>
        <w:rPr/>
        <w:t>ptr = ptr -&gt; next;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void writeToFile(string filename)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ofstream outFile(filename);</w:t>
      </w:r>
    </w:p>
    <w:p>
      <w:pPr>
        <w:pStyle w:val="Normal1"/>
        <w:rPr/>
      </w:pPr>
      <w:r>
        <w:rPr/>
        <w:t xml:space="preserve">            </w:t>
      </w:r>
      <w:r>
        <w:rPr/>
        <w:t>if (!outFile.is_open())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cout &lt;&lt; "Opening error " &lt;&lt; endl;</w:t>
      </w:r>
    </w:p>
    <w:p>
      <w:pPr>
        <w:pStyle w:val="Normal1"/>
        <w:rPr/>
      </w:pPr>
      <w:r>
        <w:rPr/>
        <w:t xml:space="preserve">                </w:t>
      </w:r>
      <w:r>
        <w:rPr/>
        <w:t>return;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Node* current = head;</w:t>
      </w:r>
    </w:p>
    <w:p>
      <w:pPr>
        <w:pStyle w:val="Normal1"/>
        <w:rPr/>
      </w:pPr>
      <w:r>
        <w:rPr/>
        <w:t xml:space="preserve">            </w:t>
      </w:r>
      <w:r>
        <w:rPr/>
        <w:t>while (current != NULL)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outFile &lt;&lt; current -&gt; data &lt;&lt; " ";</w:t>
      </w:r>
    </w:p>
    <w:p>
      <w:pPr>
        <w:pStyle w:val="Normal1"/>
        <w:rPr/>
      </w:pPr>
      <w:r>
        <w:rPr/>
        <w:t xml:space="preserve">                </w:t>
      </w:r>
      <w:r>
        <w:rPr/>
        <w:t>current = current -&gt; next;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outFile.close();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    </w:t>
      </w:r>
      <w:r>
        <w:rPr/>
        <w:t>void readFromFile(string filename)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ifstream inFile(filename);</w:t>
      </w:r>
    </w:p>
    <w:p>
      <w:pPr>
        <w:pStyle w:val="Normal1"/>
        <w:rPr/>
      </w:pPr>
      <w:r>
        <w:rPr/>
        <w:t xml:space="preserve">            </w:t>
      </w:r>
      <w:r>
        <w:rPr/>
        <w:t>if (!inFile.is_open())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cout &lt;&lt; "Opening error " &lt;&lt; endl;</w:t>
      </w:r>
    </w:p>
    <w:p>
      <w:pPr>
        <w:pStyle w:val="Normal1"/>
        <w:rPr/>
      </w:pPr>
      <w:r>
        <w:rPr/>
        <w:t xml:space="preserve">                </w:t>
      </w:r>
      <w:r>
        <w:rPr/>
        <w:t>return;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char data[512];</w:t>
      </w:r>
    </w:p>
    <w:p>
      <w:pPr>
        <w:pStyle w:val="Normal1"/>
        <w:rPr/>
      </w:pPr>
      <w:r>
        <w:rPr/>
        <w:t xml:space="preserve">            </w:t>
      </w:r>
      <w:r>
        <w:rPr/>
        <w:t>while (inFile &gt;&gt; data)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push_front(data);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inFile.close();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>};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void deleteElement(List&amp; list, int index)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int count = 1;</w:t>
      </w:r>
    </w:p>
    <w:p>
      <w:pPr>
        <w:pStyle w:val="Normal1"/>
        <w:rPr/>
      </w:pPr>
      <w:r>
        <w:rPr/>
        <w:t xml:space="preserve">        </w:t>
      </w:r>
      <w:r>
        <w:rPr/>
        <w:t>Node* ptr = list.head;</w:t>
      </w:r>
    </w:p>
    <w:p>
      <w:pPr>
        <w:pStyle w:val="Normal1"/>
        <w:rPr/>
      </w:pPr>
      <w:r>
        <w:rPr/>
        <w:t xml:space="preserve">        </w:t>
      </w:r>
      <w:r>
        <w:rPr/>
        <w:t>while (ptr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if(count == index)</w:t>
      </w:r>
    </w:p>
    <w:p>
      <w:pPr>
        <w:pStyle w:val="Normal1"/>
        <w:rPr/>
      </w:pPr>
      <w:r>
        <w:rPr/>
        <w:t xml:space="preserve">            </w:t>
      </w:r>
      <w:r>
        <w:rPr/>
        <w:t>{</w:t>
      </w:r>
    </w:p>
    <w:p>
      <w:pPr>
        <w:pStyle w:val="Normal1"/>
        <w:rPr/>
      </w:pPr>
      <w:r>
        <w:rPr/>
        <w:t xml:space="preserve">                </w:t>
      </w:r>
      <w:r>
        <w:rPr/>
        <w:t>if (ptr -&gt; prev != NULL)</w:t>
      </w:r>
    </w:p>
    <w:p>
      <w:pPr>
        <w:pStyle w:val="Normal1"/>
        <w:rPr/>
      </w:pPr>
      <w:r>
        <w:rPr/>
        <w:t xml:space="preserve">                    </w:t>
      </w:r>
      <w:r>
        <w:rPr/>
        <w:t>ptr -&gt; prev -&gt; next = ptr -&gt; next;</w:t>
      </w:r>
    </w:p>
    <w:p>
      <w:pPr>
        <w:pStyle w:val="Normal1"/>
        <w:rPr/>
      </w:pPr>
      <w:r>
        <w:rPr/>
        <w:t xml:space="preserve">                </w:t>
      </w:r>
      <w:r>
        <w:rPr/>
        <w:t>else list.head = ptr -&gt; next;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            </w:t>
      </w:r>
      <w:r>
        <w:rPr/>
        <w:t>if (ptr -&gt;next != NULL)</w:t>
      </w:r>
    </w:p>
    <w:p>
      <w:pPr>
        <w:pStyle w:val="Normal1"/>
        <w:rPr/>
      </w:pPr>
      <w:r>
        <w:rPr/>
        <w:t xml:space="preserve">                    </w:t>
      </w:r>
      <w:r>
        <w:rPr/>
        <w:t>ptr -&gt; next -&gt; prev = ptr -&gt; prev;</w:t>
      </w:r>
    </w:p>
    <w:p>
      <w:pPr>
        <w:pStyle w:val="Normal1"/>
        <w:rPr/>
      </w:pPr>
      <w:r>
        <w:rPr/>
        <w:t xml:space="preserve">                </w:t>
      </w:r>
      <w:r>
        <w:rPr/>
        <w:t>else list.tail = ptr -&gt; prev;</w:t>
      </w:r>
    </w:p>
    <w:p>
      <w:pPr>
        <w:pStyle w:val="Normal1"/>
        <w:rPr/>
      </w:pPr>
      <w:r>
        <w:rPr/>
        <w:t xml:space="preserve">            </w:t>
      </w:r>
    </w:p>
    <w:p>
      <w:pPr>
        <w:pStyle w:val="Normal1"/>
        <w:rPr/>
      </w:pPr>
      <w:r>
        <w:rPr/>
        <w:t xml:space="preserve">                </w:t>
      </w:r>
      <w:r>
        <w:rPr/>
        <w:t>delete ptr;</w:t>
      </w:r>
    </w:p>
    <w:p>
      <w:pPr>
        <w:pStyle w:val="Normal1"/>
        <w:rPr/>
      </w:pPr>
      <w:r>
        <w:rPr/>
        <w:t xml:space="preserve">                </w:t>
      </w:r>
      <w:r>
        <w:rPr/>
        <w:t>break;</w:t>
      </w:r>
    </w:p>
    <w:p>
      <w:pPr>
        <w:pStyle w:val="Normal1"/>
        <w:rPr/>
      </w:pPr>
      <w:r>
        <w:rPr/>
        <w:t xml:space="preserve">            </w:t>
      </w:r>
      <w:r>
        <w:rPr/>
        <w:t>}</w:t>
      </w:r>
    </w:p>
    <w:p>
      <w:pPr>
        <w:pStyle w:val="Normal1"/>
        <w:rPr/>
      </w:pPr>
      <w:r>
        <w:rPr/>
        <w:t xml:space="preserve">            </w:t>
      </w:r>
      <w:r>
        <w:rPr/>
        <w:t>count++;</w:t>
      </w:r>
    </w:p>
    <w:p>
      <w:pPr>
        <w:pStyle w:val="Normal1"/>
        <w:rPr/>
      </w:pPr>
      <w:r>
        <w:rPr/>
        <w:t xml:space="preserve">            </w:t>
      </w:r>
      <w:r>
        <w:rPr/>
        <w:t>ptr = ptr -&gt; next;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  <w:t>void deleteList(List&amp; list)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Node* node = list.head;</w:t>
      </w:r>
    </w:p>
    <w:p>
      <w:pPr>
        <w:pStyle w:val="Normal1"/>
        <w:rPr/>
      </w:pPr>
      <w:r>
        <w:rPr/>
        <w:t xml:space="preserve">    </w:t>
      </w:r>
      <w:r>
        <w:rPr/>
        <w:t>Node* toDelete = NULL;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    </w:t>
      </w:r>
      <w:r>
        <w:rPr/>
        <w:t>while (node != NULL)</w:t>
      </w:r>
    </w:p>
    <w:p>
      <w:pPr>
        <w:pStyle w:val="Normal1"/>
        <w:rPr/>
      </w:pPr>
      <w:r>
        <w:rPr/>
        <w:t xml:space="preserve">        </w:t>
      </w:r>
      <w:r>
        <w:rPr/>
        <w:t>{</w:t>
      </w:r>
    </w:p>
    <w:p>
      <w:pPr>
        <w:pStyle w:val="Normal1"/>
        <w:rPr/>
      </w:pPr>
      <w:r>
        <w:rPr/>
        <w:t xml:space="preserve">            </w:t>
      </w:r>
      <w:r>
        <w:rPr/>
        <w:t>toDelete = node -&gt; next;</w:t>
      </w:r>
    </w:p>
    <w:p>
      <w:pPr>
        <w:pStyle w:val="Normal1"/>
        <w:rPr/>
      </w:pPr>
      <w:r>
        <w:rPr/>
        <w:t xml:space="preserve">            </w:t>
      </w:r>
      <w:r>
        <w:rPr/>
        <w:t>delete node;</w:t>
      </w:r>
    </w:p>
    <w:p>
      <w:pPr>
        <w:pStyle w:val="Normal1"/>
        <w:rPr/>
      </w:pPr>
      <w:r>
        <w:rPr/>
        <w:t xml:space="preserve">            </w:t>
      </w:r>
      <w:r>
        <w:rPr/>
        <w:t>node = toDelete;</w:t>
      </w:r>
    </w:p>
    <w:p>
      <w:pPr>
        <w:pStyle w:val="Normal1"/>
        <w:rPr/>
      </w:pPr>
      <w:r>
        <w:rPr/>
        <w:t xml:space="preserve">    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list.head = NULL;</w:t>
      </w:r>
    </w:p>
    <w:p>
      <w:pPr>
        <w:pStyle w:val="Normal1"/>
        <w:rPr/>
      </w:pPr>
      <w:r>
        <w:rPr/>
        <w:t xml:space="preserve">    </w:t>
      </w:r>
      <w:r>
        <w:rPr/>
        <w:t>list.tail = NULL;</w:t>
      </w:r>
    </w:p>
    <w:p>
      <w:pPr>
        <w:pStyle w:val="Normal1"/>
        <w:rPr/>
      </w:pPr>
      <w:r>
        <w:rPr/>
        <w:t>}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int main()</w:t>
      </w:r>
    </w:p>
    <w:p>
      <w:pPr>
        <w:pStyle w:val="Normal1"/>
        <w:rPr/>
      </w:pPr>
      <w:r>
        <w:rPr/>
        <w:t>{</w:t>
      </w:r>
    </w:p>
    <w:p>
      <w:pPr>
        <w:pStyle w:val="Normal1"/>
        <w:rPr/>
      </w:pPr>
      <w:r>
        <w:rPr/>
        <w:t xml:space="preserve">    </w:t>
      </w:r>
      <w:r>
        <w:rPr/>
        <w:t>int i, n;</w:t>
      </w:r>
    </w:p>
    <w:p>
      <w:pPr>
        <w:pStyle w:val="Normal1"/>
        <w:rPr/>
      </w:pPr>
      <w:r>
        <w:rPr/>
        <w:t xml:space="preserve">    </w:t>
      </w:r>
      <w:r>
        <w:rPr/>
        <w:t>char input[512];</w:t>
      </w:r>
    </w:p>
    <w:p>
      <w:pPr>
        <w:pStyle w:val="Normal1"/>
        <w:rPr/>
      </w:pPr>
      <w:r>
        <w:rPr/>
        <w:t xml:space="preserve">    </w:t>
      </w:r>
      <w:r>
        <w:rPr/>
        <w:t>string filename;</w:t>
      </w:r>
    </w:p>
    <w:p>
      <w:pPr>
        <w:pStyle w:val="Normal1"/>
        <w:rPr/>
      </w:pPr>
      <w:r>
        <w:rPr/>
        <w:t xml:space="preserve">    </w:t>
      </w:r>
      <w:r>
        <w:rPr/>
        <w:t>List newList;</w:t>
      </w:r>
    </w:p>
    <w:p>
      <w:pPr>
        <w:pStyle w:val="Normal1"/>
        <w:rPr/>
      </w:pPr>
      <w:r>
        <w:rPr/>
        <w:t xml:space="preserve">    </w:t>
      </w:r>
      <w:r>
        <w:rPr/>
        <w:t>cout &lt;&lt; "Write a number of elements" &lt;&lt; endl;</w:t>
      </w:r>
    </w:p>
    <w:p>
      <w:pPr>
        <w:pStyle w:val="Normal1"/>
        <w:rPr/>
      </w:pPr>
      <w:r>
        <w:rPr/>
        <w:t xml:space="preserve">    </w:t>
      </w:r>
      <w:r>
        <w:rPr/>
        <w:t>cin &gt;&gt; n;</w:t>
      </w:r>
    </w:p>
    <w:p>
      <w:pPr>
        <w:pStyle w:val="Normal1"/>
        <w:rPr/>
      </w:pPr>
      <w:r>
        <w:rPr/>
        <w:t xml:space="preserve">    </w:t>
      </w:r>
    </w:p>
    <w:p>
      <w:pPr>
        <w:pStyle w:val="Normal1"/>
        <w:rPr/>
      </w:pPr>
      <w:r>
        <w:rPr/>
        <w:t xml:space="preserve">    </w:t>
      </w:r>
      <w:r>
        <w:rPr/>
        <w:t>cout &lt;&lt; "Add the elements" &lt;&lt; endl;</w:t>
      </w:r>
    </w:p>
    <w:p>
      <w:pPr>
        <w:pStyle w:val="Normal1"/>
        <w:rPr/>
      </w:pPr>
      <w:r>
        <w:rPr/>
        <w:t xml:space="preserve">    </w:t>
      </w:r>
      <w:r>
        <w:rPr/>
        <w:t>while(n &gt; 0)</w:t>
      </w:r>
    </w:p>
    <w:p>
      <w:pPr>
        <w:pStyle w:val="Normal1"/>
        <w:rPr/>
      </w:pPr>
      <w:r>
        <w:rPr/>
        <w:t xml:space="preserve">    </w:t>
      </w:r>
      <w:r>
        <w:rPr/>
        <w:t>{</w:t>
      </w:r>
    </w:p>
    <w:p>
      <w:pPr>
        <w:pStyle w:val="Normal1"/>
        <w:rPr/>
      </w:pPr>
      <w:r>
        <w:rPr/>
        <w:t xml:space="preserve">        </w:t>
      </w:r>
      <w:r>
        <w:rPr/>
        <w:t>cin &gt;&gt; input;</w:t>
      </w:r>
    </w:p>
    <w:p>
      <w:pPr>
        <w:pStyle w:val="Normal1"/>
        <w:rPr/>
      </w:pPr>
      <w:r>
        <w:rPr/>
        <w:t xml:space="preserve">        </w:t>
      </w:r>
      <w:r>
        <w:rPr/>
        <w:t>newList.push_front(input);</w:t>
      </w:r>
    </w:p>
    <w:p>
      <w:pPr>
        <w:pStyle w:val="Normal1"/>
        <w:rPr/>
      </w:pPr>
      <w:r>
        <w:rPr/>
        <w:t xml:space="preserve">        </w:t>
      </w:r>
      <w:r>
        <w:rPr/>
        <w:t xml:space="preserve">newList.printList(newList.head); </w:t>
      </w:r>
    </w:p>
    <w:p>
      <w:pPr>
        <w:pStyle w:val="Normal1"/>
        <w:rPr/>
      </w:pPr>
      <w:r>
        <w:rPr/>
        <w:t xml:space="preserve">        </w:t>
      </w:r>
      <w:r>
        <w:rPr/>
        <w:t>cout &lt;&lt; endl;</w:t>
      </w:r>
    </w:p>
    <w:p>
      <w:pPr>
        <w:pStyle w:val="Normal1"/>
        <w:rPr/>
      </w:pPr>
      <w:r>
        <w:rPr/>
        <w:t xml:space="preserve">        </w:t>
      </w:r>
      <w:r>
        <w:rPr/>
        <w:t>n--;</w:t>
      </w:r>
    </w:p>
    <w:p>
      <w:pPr>
        <w:pStyle w:val="Normal1"/>
        <w:rPr/>
      </w:pPr>
      <w:r>
        <w:rPr/>
        <w:t xml:space="preserve">    </w:t>
      </w:r>
      <w:r>
        <w:rPr/>
        <w:t>}</w:t>
      </w:r>
    </w:p>
    <w:p>
      <w:pPr>
        <w:pStyle w:val="Normal1"/>
        <w:rPr/>
      </w:pPr>
      <w:r>
        <w:rPr/>
        <w:t xml:space="preserve">    </w:t>
      </w:r>
      <w:r>
        <w:rPr/>
        <w:t>newList.writeToFile("lab10.txt");</w:t>
      </w:r>
    </w:p>
    <w:p>
      <w:pPr>
        <w:pStyle w:val="Normal1"/>
        <w:rPr/>
      </w:pPr>
      <w:r>
        <w:rPr/>
        <w:t xml:space="preserve">    </w:t>
      </w:r>
      <w:r>
        <w:rPr/>
        <w:t>deleteList(newList);</w:t>
      </w:r>
    </w:p>
    <w:p>
      <w:pPr>
        <w:pStyle w:val="Normal1"/>
        <w:rPr/>
      </w:pPr>
      <w:r>
        <w:rPr/>
        <w:t xml:space="preserve">    </w:t>
      </w:r>
      <w:r>
        <w:rPr/>
        <w:t>newList.printList(newList.head);</w:t>
      </w:r>
    </w:p>
    <w:p>
      <w:pPr>
        <w:pStyle w:val="Normal1"/>
        <w:rPr/>
      </w:pPr>
      <w:r>
        <w:rPr/>
        <w:t xml:space="preserve">    </w:t>
      </w:r>
      <w:r>
        <w:rPr/>
        <w:t>cout &lt;&lt; endl;</w:t>
      </w:r>
    </w:p>
    <w:p>
      <w:pPr>
        <w:pStyle w:val="Normal1"/>
        <w:rPr/>
      </w:pPr>
      <w:r>
        <w:rPr/>
        <w:t xml:space="preserve">    </w:t>
      </w:r>
      <w:r>
        <w:rPr/>
        <w:t>newList.readFromFile("lab10.txt");</w:t>
      </w:r>
    </w:p>
    <w:p>
      <w:pPr>
        <w:pStyle w:val="Normal1"/>
        <w:rPr/>
      </w:pPr>
      <w:r>
        <w:rPr/>
        <w:t xml:space="preserve">    </w:t>
      </w:r>
      <w:r>
        <w:rPr/>
        <w:t>newList.printList(newList.head);</w:t>
      </w:r>
    </w:p>
    <w:p>
      <w:pPr>
        <w:pStyle w:val="Normal1"/>
        <w:rPr/>
      </w:pPr>
      <w:r>
        <w:rPr/>
        <w:t xml:space="preserve">    </w:t>
      </w:r>
    </w:p>
    <w:p>
      <w:pPr>
        <w:pStyle w:val="Normal1"/>
        <w:rPr/>
      </w:pPr>
      <w:r>
        <w:rPr/>
        <w:t xml:space="preserve">    </w:t>
      </w:r>
      <w:r>
        <w:rPr/>
        <w:t>deleteList(newList);</w:t>
      </w:r>
    </w:p>
    <w:p>
      <w:pPr>
        <w:pStyle w:val="Normal1"/>
        <w:rPr/>
      </w:pPr>
      <w:r>
        <w:rPr/>
        <w:t xml:space="preserve">    </w:t>
      </w:r>
      <w:r>
        <w:rPr/>
        <w:t>return 0;</w:t>
      </w:r>
    </w:p>
    <w:p>
      <w:pPr>
        <w:pStyle w:val="Normal1"/>
        <w:rPr/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10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</w:rPr>
        <w:instrText xml:space="preserve"> HYPERLINK "https://github.com/artificial-intelligence-department/ai_programming_playground/pull/877/files" \l "diff-f2c28c9fceb3b980f22a0893e93d0cd5a20c80d859b5ee17e6b501001cb7864c"</w:instrText>
      </w:r>
      <w:r>
        <w:rPr>
          <w:rStyle w:val="Hyperlink"/>
        </w:rPr>
        <w:fldChar w:fldCharType="separate"/>
      </w:r>
      <w:r>
        <w:rPr>
          <w:rStyle w:val="Hyperlink"/>
        </w:rPr>
        <w:t>https://github.com/artificial-intelligence-department/ai_programming_playground/pull/877/files#diff-f2c28c9fceb3b980f22a0893e93d0cd5a20c80d859b5ee17e6b501001cb7864c</w:t>
      </w:r>
      <w:r>
        <w:rPr>
          <w:rStyle w:val="Hyperlink"/>
        </w:rPr>
        <w:fldChar w:fldCharType="end"/>
      </w:r>
      <w:r>
        <w:rPr/>
        <w:t xml:space="preserve">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>2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 xml:space="preserve"> Algotester Lab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8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#include &lt;vector&gt;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template &lt;typename T&gt;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class Array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public: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*container;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size;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Array(T value)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capacity = 1;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 = new T[capacity];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size =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expand()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newCapacity = capacity * 2;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*newArray = new T[newCapacity];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size;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newArray[i] = container[i];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 = newArray;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capacity = newCapacity;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insert(int index, int number)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size += number;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while (size &gt;= capacity)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(size &gt;= capacity)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expand();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size - 1; i &gt; index - 1; i--)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container[i] = container[i - number];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arr[number];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j = 0; j &lt; number; j++)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arr[j];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container[index + j] = arr[j];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string print()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string out;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size;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 +=to_string(container[i]);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 += " ";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out;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erase(int index, int n)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index; i &lt; index + n;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container[i] = container[i + n];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size -=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getCapacity()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capacity;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getSize()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size;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T get(int index)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container[index];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void set(int index, T newData)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container[index] = newData;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main()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Array&lt;int&gt; initialArray(0);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q;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vector&lt;string&gt; output;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q;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q;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string input;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input;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if (input == "size")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output.push_back(to_string(initialArray.getSize()));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"capacity")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output.push_back(to_string(initialArray.getCapacity()));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"insert")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index,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 &gt;&gt;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initialArray.insert(index, n);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"print")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output.push_back(initialArray.print());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"set")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index, data;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 &gt;&gt; data;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initialArray.set(index, data);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"erase")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index,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 &gt;&gt; n;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initialArray.erase(index, n);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else if (input == "get")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int index;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cin &gt;&gt; index;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output.push_back(to_string(initialArray.get(index)));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for (int i = 0; i &lt; output.size(); i++)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{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cout &lt;&lt; output[i] &lt;&lt; endl;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Код №2 до 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Algotester Lab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7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8</w:t>
      </w:r>
    </w:p>
    <w:p>
      <w:pPr>
        <w:pStyle w:val="Normal1"/>
        <w:rPr>
          <w:b w:val="false"/>
          <w:bCs w:val="false"/>
        </w:rPr>
      </w:pPr>
      <w:r>
        <w:fldChar w:fldCharType="begin"/>
      </w:r>
      <w:r>
        <w:rPr>
          <w:rStyle w:val="Hyperlink"/>
          <w:sz w:val="24"/>
          <w:b/>
          <w:shd w:fill="auto" w:val="clear"/>
          <w:szCs w:val="24"/>
          <w:bCs/>
          <w:rFonts w:eastAsia="Times New Roman" w:cs="Times New Roman" w:ascii="Times New Roman" w:hAnsi="Times New Roman"/>
        </w:rPr>
        <w:instrText xml:space="preserve"> HYPERLINK "https://github.com/artificial-intelligence-department/ai_programming_playground/pull/877/files" \l "diff-d5ed8cc2b5e60654b961f7231ec914b4e024fa04494a3e6af87a3156f7839b27"</w:instrText>
      </w:r>
      <w:r>
        <w:rPr>
          <w:rStyle w:val="Hyperlink"/>
          <w:sz w:val="24"/>
          <w:b/>
          <w:shd w:fill="auto" w:val="clear"/>
          <w:szCs w:val="24"/>
          <w:bCs/>
          <w:rFonts w:eastAsia="Times New Roman" w:cs="Times New Roman" w:ascii="Times New Roman" w:hAnsi="Times New Roman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>https://github.com/artificial-intelligence-department/ai_programming_playground/pull/877/files#diff-d5ed8cc2b5e60654b961f7231ec914b4e024fa04494a3e6af87a3156f7839b27</w:t>
      </w:r>
      <w:r>
        <w:rPr>
          <w:rStyle w:val="Hyperlink"/>
          <w:sz w:val="24"/>
          <w:b/>
          <w:shd w:fill="auto" w:val="clear"/>
          <w:szCs w:val="24"/>
          <w:bCs/>
          <w:rFonts w:eastAsia="Times New Roman" w:cs="Times New Roman" w:ascii="Times New Roman" w:hAnsi="Times New Roman"/>
        </w:rPr>
        <w:fldChar w:fldCharType="end"/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</w:rPr>
        <w:t xml:space="preserve"> </w:t>
      </w:r>
    </w:p>
    <w:p>
      <w:pPr>
        <w:pStyle w:val="Normal1"/>
        <w:rPr>
          <w:b/>
          <w:bCs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3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en-US"/>
        </w:rPr>
        <w:t>Algotester Lab 5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main() 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n, m, y;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cin &gt;&gt; n &gt;&gt; m;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char board[n][m];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i = 0; i &lt; n; i++)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j = 0; j &lt; m; j++)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cin &gt;&gt; board[i][j];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i = m - 1; i &gt;= 0; i--)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j = n - 1; j &gt;= 0; j--)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int k = j;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while (board[k][i] == 'S' &amp;&amp; k + 1 &lt; n &amp;&amp; board[k + 1][i] == 'O')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board[k + 1][i] = 'S';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board[k][i] = 'O';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k++;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for (int i = 0; i &lt; n; i++)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for (int j = 0; j &lt; m; j++)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board[i][j];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cout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 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}</w:t>
      </w:r>
    </w:p>
    <w:p>
      <w:pPr>
        <w:pStyle w:val="Normal1"/>
        <w:jc w:val="star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Код №3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Algotester Lab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shd w:fill="auto" w:val="clear"/>
          <w:lang w:val="en-US"/>
        </w:rPr>
        <w:t>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fldChar w:fldCharType="begin"/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"https://github.com/artificial-intelligence-department/ai_programming_playground/pull/877/files" \l "diff-e76d9019dff1f676818a475d48dd5ec03c49724b602c3da3855f27ebf5cb1be5"</w:instrTex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https://github.com/artificial-intelligence-department/ai_programming_playground/pull/877/files#diff-e76d9019dff1f676818a475d48dd5ec03c49724b602c3da3855f27ebf5cb1be5</w:t>
      </w:r>
      <w:r>
        <w:rPr>
          <w:rStyle w:val="Hyperlink"/>
          <w:sz w:val="24"/>
          <w:shd w:fill="auto" w:val="clear"/>
          <w:szCs w:val="24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</w:p>
    <w:p>
      <w:pPr>
        <w:pStyle w:val="Normal1"/>
        <w:rPr>
          <w:b w:val="false"/>
          <w:bCs w:val="false"/>
          <w:lang w:val="uk-UA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Код №5 до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Algotester Lab 6 </w:t>
      </w:r>
      <w:r>
        <w:fldChar w:fldCharType="begin"/>
      </w:r>
      <w:r>
        <w:rPr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"https://github.com/artificial-intelligence-department/ai_programming_playground/pull/728/files" \l "diff-79a1266a9a913974c10663b701362094e8e732ee03d310502c9d501b6d57aee4"</w:instrText>
      </w:r>
      <w:r>
        <w:rPr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  <w:r>
        <w:rPr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</w:rPr>
        <w:t>Завдання №</w:t>
      </w:r>
      <w:r>
        <w:rPr>
          <w:rFonts w:eastAsia="Times New Roman" w:cs="Times New Roman" w:ascii="Times New Roman" w:hAnsi="Times New Roman"/>
          <w:b/>
          <w:bCs/>
          <w:lang w:val="uk-UA"/>
        </w:rPr>
        <w:t>4</w:t>
      </w:r>
      <w:r>
        <w:rPr>
          <w:rFonts w:eastAsia="Times New Roman" w:cs="Times New Roman" w:ascii="Times New Roman" w:hAnsi="Times New Roman"/>
          <w:b/>
          <w:bCs/>
        </w:rPr>
        <w:t xml:space="preserve"> </w:t>
      </w:r>
      <w:r>
        <w:rPr>
          <w:rFonts w:eastAsia="Times New Roman" w:cs="Times New Roman" w:ascii="Times New Roman" w:hAnsi="Times New Roman"/>
          <w:b/>
          <w:bCs/>
          <w:lang w:val="en-US"/>
        </w:rPr>
        <w:t xml:space="preserve">Class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Practice task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1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#include &lt;vector&gt;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Node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data;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prev;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Node(int appendedData)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data = appendedData;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prev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next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List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head;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tail;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List()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push_front(int pushData)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newNode = new Node(pushData);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newNode -&gt; next = head;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if (head != NULL)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-&gt; prev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(tail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push_back(int pushData)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newNode = new Node(pushData);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newNode -&gt; next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newNode -&gt; prev = tail;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(head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(tail !=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-&gt; next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tail = newNode;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return newNode;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void printList (Node* head)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(head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ptr = head -&gt;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temp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head -&gt; data &lt;&lt; "\t";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 (ptr !=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ptr -&gt; data &lt;&lt; "\t";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= ptr -&gt;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void reverse (Node*&amp; head)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if (head ==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}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ptr = head;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buff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 (ptr != NULL)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buff = ptr -&gt; prev;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-&gt; prev = ptr -&gt; next;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-&gt; next = buff;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head = ptr;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ptr = ptr -&gt; prev;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int i, n,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"Write a number of elements"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cin &gt;&gt; n;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List newList;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temp = NULL;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Node* ptr;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"Add the elements"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while(n &gt; 0)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{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cin &gt;&gt; input;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newList.push_back(input); 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n--;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newList.reverse(newList.head);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cout &lt;&lt; "Reversed list:" &lt;&lt; endl;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newList.printList(newList.head);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  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Код №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4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до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 xml:space="preserve"> 1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 xml:space="preserve">Class Practice task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>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//#include &lt;vector&gt;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Node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prev;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Node(int appendedData)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data = appendedData;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prev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List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head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push_back(int pushData)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newNode = new Node(pushData);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prev =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(head ==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head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(tail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tail -&gt; next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return newNode;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bool compare(List l1, List l2)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{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if (l1.head ==NULL || l2.head ==NULL)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return false;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n1 = l1.head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n2 = l2.head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count = 1, size1 = 0, size2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while (n1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n1 = n1 -&gt;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size1++;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while (n2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n2 = n2 -&gt;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size2++;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n1 = l1.head;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n2 = l2.head;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if (size1 != size2)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return false;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else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(n1 != NULL &amp;&amp; n2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if (n1 -&gt; data &gt; n2 -&gt; 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    </w:t>
      </w:r>
      <w:r>
        <w:rPr/>
        <w:t>cout &lt;&lt; "Node №" &lt;&lt; count &lt;&lt; "from first list is greater"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else if (n1 -&gt; data &lt; n2 -&gt; 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    </w:t>
      </w:r>
      <w:r>
        <w:rPr/>
        <w:t>cout &lt;&lt; "Node №" &lt;&lt; count &lt;&lt; "from second list is greater"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else cout &lt;&lt; "Nodes №" &lt;&lt; count &lt;&lt; "are equal"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n1 = n1 -&gt;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n2 = n2 -&gt;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    </w:t>
      </w:r>
      <w:r>
        <w:rPr/>
        <w:t>count++;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true;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input;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 l1, l2;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l1.push_back(1);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l1.push_back(3);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l1.push_back(4);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l2.push_back(4);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l2.push_back(3);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l2.push_back(1);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if (!compare(l1, l2))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"Lists cannot be fully compared";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ab/>
        <w:t>}</w:t>
      </w:r>
    </w:p>
    <w:p>
      <w:pPr>
        <w:pStyle w:val="Normal1"/>
        <w:rPr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Class Practice task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2</w:t>
      </w:r>
    </w:p>
    <w:p>
      <w:pPr>
        <w:pStyle w:val="Normal1"/>
        <w:rPr>
          <w:b w:val="false"/>
          <w:bCs w:val="false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uk-UA"/>
        </w:rPr>
        <w:instrText xml:space="preserve"> HYPERLINK "https://github.com/artificial-intelligence-department/ai_programming_playground/pull/877/files" \l "diff-a0cef907dcce6e6b5ac75d11b3e594dcdadb26431feaae4169ff276e3ed3eb18"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uk-UA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>https://github.com/artificial-intelligence-department/ai_programming_playground/pull/877/files#diff-a0cef907dcce6e6b5ac75d11b3e594dcdadb26431feaae4169ff276e3ed3eb18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uk-UA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uk-UA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Class Practice task 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&lt;iostream&gt;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#include &lt;cmath&gt;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using namespace std;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Node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prev;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Node(int appendedData)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data = appendedData;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prev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class List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head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int size()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int size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n = 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(n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 = n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size++;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return size;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Node* push_back(int pushData)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newNode = new Node(pushData);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next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newNode -&gt; prev = tail;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(head ==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head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(tail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tail -&gt; next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tail = newNode;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return newNode;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void printList (Node* head)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{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if (head ==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return;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 xml:space="preserve">}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ptr = head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temp = NULL;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cout &lt;&lt; head -&gt; data &lt;&lt; "\t";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(ptr != NULL)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cout &lt;&lt; ptr -&gt; data &lt;&lt; "\t";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ptr = ptr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 xml:space="preserve">}  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};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List add(List l1, List l2)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List finalList;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int n1 = 0, n2 = 0, sum = 0, size1 = l1.size(), size2 = l2.size(), buff =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ptr1 = l1.head;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Node* ptr2 = l2.head;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buff = size1;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(size1 != 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n1 += (ptr1 -&gt; data) * pow(10, (buff - size1));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ptr1 = ptr1 -&gt;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size1--;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buff = size2;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while (size2 != 0)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n2 += (ptr2 -&gt; data) * pow(10, (buff - size2));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ptr2 = ptr2 -&gt; next;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    </w:t>
      </w:r>
      <w:r>
        <w:rPr/>
        <w:t>size2--;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sum = n1 + n2;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finalList.push_back(sum);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    </w:t>
      </w:r>
      <w:r>
        <w:rPr/>
        <w:t>return finalList;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int main()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>{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List l1, l2, l3;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l1.push_back(9);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l1.push_back(7);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l1.push_back(3);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l2.push_back(4);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l2.push_back(5);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l3 = add(l1, l2);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cout &lt;&lt; "Final list:" &lt;&lt; endl;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l3.printList(l3.head);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t xml:space="preserve">} 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Practice task 3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"https://github.com/artificial-intelligence-department/ai_programming_playground/pull/877/files" \l "diff-2a5743d924032fc003766f9e8aed7e4acaddf6db831e5dd130397e45eadab77b"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https://github.com/artificial-intelligence-department/ai_programming_playground/pull/877/files#diff-2a5743d924032fc003766f9e8aed7e4acaddf6db831e5dd130397e45eadab77b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Class Practice task 4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#include &lt;iostream&gt;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#include &lt;cmath&gt;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using namespace std;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class Node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int data;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right;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left;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Node(int appendedData)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data = appendedData;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right = NULL;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left = NULL;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class Tree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public: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root;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root = NULL;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void insert(int appendData)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(root ==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root = new Node (appendData);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Node* newNode = root;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while(newNode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 xml:space="preserve">{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if(newNode -&gt; data == appendData)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else if (appendData &gt; newNode -&gt; 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if(newNode -&gt; right ==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newNode -&gt; right = new Node(appendData);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else newNode = newNode -&gt; right;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else if(appendData &lt; newNode -&gt; data)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if(newNode -&gt; left ==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newNode -&gt; left = new Node(appendData);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    </w:t>
      </w:r>
      <w:r>
        <w:rPr>
          <w:b w:val="false"/>
          <w:bCs w:val="false"/>
        </w:rPr>
        <w:t>return;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else newNode = newNode -&gt; left;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 xml:space="preserve">}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void printTree(Node* node)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if (node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(node-&gt;left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printTree(node-&gt;left);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cout &lt;&lt; node-&gt;data &lt;&lt; "\t";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if (node-&gt;right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    </w:t>
      </w:r>
      <w:r>
        <w:rPr>
          <w:b w:val="false"/>
          <w:bCs w:val="false"/>
        </w:rPr>
        <w:t>printTree(node-&gt;right);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Node* create_mirror_flip(Node* root)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Node* node = root;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if(node != NULL)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 xml:space="preserve">{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Node* buff = node -&gt; left;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 -&gt; left = node -&gt; right;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node -&gt; right = buff;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create_mirror_flip(node -&gt; left);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create_mirror_flip(node -&gt; right);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node;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Tree create_mirror_flip(Tree tree)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tree.root = create_mirror_flip(tree.root);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tree;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}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int main()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>{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 newTree;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Tree mirrorTree;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newTree.insert(8);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newTree.insert(6);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newTree.insert(10);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newTree.insert(2);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newTree.insert(11);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newTree.insert(9);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newTree.insert(7);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newTree.printTree(newTree.root);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mirrorTree = create_mirror_flip(newTree);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cout &lt;&lt; "\n" &lt;&lt; "Mirror tree: " &lt;&lt; endl;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newTree.printTree(mirrorTree.root);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    </w:t>
      </w:r>
      <w:r>
        <w:rPr>
          <w:b w:val="false"/>
          <w:bCs w:val="false"/>
        </w:rPr>
        <w:t>return 0;</w:t>
      </w:r>
    </w:p>
    <w:p>
      <w:pPr>
        <w:pStyle w:val="Normal1"/>
        <w:rPr>
          <w:b w:val="false"/>
          <w:bCs w:val="false"/>
        </w:rPr>
      </w:pPr>
      <w:r>
        <w:rPr>
          <w:b w:val="false"/>
          <w:bCs w:val="false"/>
        </w:rPr>
        <w:t xml:space="preserve">} 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Practice task 4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"https://github.com/artificial-intelligence-department/ai_programming_playground/pull/877/files" \l "diff-9fdd4f1b7a672254c3a37b150158dee14fd6902b6d326f74e5c4141981d6f58c"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https://github.com/artificial-intelligence-department/ai_programming_playground/pull/877/files#diff-9fdd4f1b7a672254c3a37b150158dee14fd6902b6d326f74e5c4141981d6f58c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Normal1"/>
        <w:rPr>
          <w:b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Class Practice task 5</w:t>
      </w:r>
    </w:p>
    <w:p>
      <w:pPr>
        <w:pStyle w:val="Normal1"/>
        <w:rPr>
          <w:b/>
        </w:rPr>
      </w:pPr>
      <w:r>
        <w:rPr/>
        <w:t>#include &lt;iostream&gt;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t>using namespace std;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t>class Node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int data;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Node* right;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Node* left;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public: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Node(int appendedData)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data = appendedData;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right = NULL;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left = NULL;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void insert(int appendData)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Node* newNode = this;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while(newNode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 xml:space="preserve">{ </w:t>
      </w:r>
    </w:p>
    <w:p>
      <w:pPr>
        <w:pStyle w:val="Normal1"/>
        <w:rPr>
          <w:b/>
        </w:rPr>
      </w:pPr>
      <w:r>
        <w:rPr/>
        <w:t xml:space="preserve">           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if(newNode -&gt; data == appendData)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return;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else if (appendData &gt; newNode -&gt; data)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if(newNode -&gt; right == NULL)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newNode -&gt; right = new Node(appendData);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return;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else newNode = newNode -&gt; right;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else if(appendData &lt; newNode -&gt; data)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if(newNode -&gt; left == NULL)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newNode -&gt; left = new Node(appendData);</w:t>
      </w:r>
    </w:p>
    <w:p>
      <w:pPr>
        <w:pStyle w:val="Normal1"/>
        <w:rPr>
          <w:b/>
        </w:rPr>
      </w:pPr>
      <w:r>
        <w:rPr/>
        <w:t xml:space="preserve">                    </w:t>
      </w:r>
      <w:r>
        <w:rPr/>
        <w:t>return;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else newNode = newNode -&gt; left;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 xml:space="preserve">} 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b/>
        </w:rPr>
      </w:pPr>
      <w:r>
        <w:rPr/>
        <w:t>};</w:t>
      </w:r>
    </w:p>
    <w:p>
      <w:pPr>
        <w:pStyle w:val="Normal1"/>
        <w:rPr>
          <w:b/>
        </w:rPr>
      </w:pPr>
      <w:r>
        <w:rPr/>
        <w:t>int sum(Node* node)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int s = 0;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left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s += sum(node -&gt; left);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right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s += sum(node -&gt; right);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if(node -&gt; left == NULL &amp;&amp; node -&gt; right ==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s = node -&gt; data;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 -&gt; data = s;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return s;</w:t>
      </w:r>
    </w:p>
    <w:p>
      <w:pPr>
        <w:pStyle w:val="Normal1"/>
        <w:rPr>
          <w:b/>
        </w:rPr>
      </w:pPr>
      <w:r>
        <w:rPr/>
        <w:t>}</w:t>
      </w:r>
    </w:p>
    <w:p>
      <w:pPr>
        <w:pStyle w:val="Normal1"/>
        <w:rPr>
          <w:b/>
        </w:rPr>
      </w:pPr>
      <w:r>
        <w:rPr/>
        <w:t>void printTree(Node* node)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if (node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if (node-&gt;left != NULL)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printTree(node-&gt;left);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cout &lt;&lt; node-&gt;data &lt;&lt; "\t";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if (node-&gt;right != NULL)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{</w:t>
      </w:r>
    </w:p>
    <w:p>
      <w:pPr>
        <w:pStyle w:val="Normal1"/>
        <w:rPr>
          <w:b/>
        </w:rPr>
      </w:pPr>
      <w:r>
        <w:rPr/>
        <w:t xml:space="preserve">                </w:t>
      </w:r>
      <w:r>
        <w:rPr/>
        <w:t>printTree(node-&gt;right);</w:t>
      </w:r>
    </w:p>
    <w:p>
      <w:pPr>
        <w:pStyle w:val="Normal1"/>
        <w:rPr>
          <w:b/>
        </w:rPr>
      </w:pPr>
      <w:r>
        <w:rPr/>
        <w:t xml:space="preserve">    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       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}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}</w:t>
      </w:r>
    </w:p>
    <w:p>
      <w:pPr>
        <w:pStyle w:val="Normal1"/>
        <w:rPr>
          <w:b/>
        </w:rPr>
      </w:pPr>
      <w:r>
        <w:rPr/>
        <w:t>Node* forNode (Node* node)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left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node = node -&gt; left;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if (node -&gt; right != NULL)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node = node -&gt; right;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 -&gt; data = sum(node);</w:t>
      </w:r>
    </w:p>
    <w:p>
      <w:pPr>
        <w:pStyle w:val="Normal1"/>
        <w:rPr>
          <w:b/>
        </w:rPr>
      </w:pPr>
      <w:r>
        <w:rPr/>
        <w:t xml:space="preserve">    </w:t>
      </w:r>
    </w:p>
    <w:p>
      <w:pPr>
        <w:pStyle w:val="Normal1"/>
        <w:rPr>
          <w:b/>
        </w:rPr>
      </w:pPr>
      <w:r>
        <w:rPr/>
        <w:t xml:space="preserve">        </w:t>
      </w:r>
      <w:r>
        <w:rPr/>
        <w:t>return node;</w:t>
      </w:r>
    </w:p>
    <w:p>
      <w:pPr>
        <w:pStyle w:val="Normal1"/>
        <w:rPr>
          <w:b/>
        </w:rPr>
      </w:pPr>
      <w:r>
        <w:rPr/>
        <w:t>}</w:t>
      </w:r>
    </w:p>
    <w:p>
      <w:pPr>
        <w:pStyle w:val="Normal1"/>
        <w:rPr>
          <w:b/>
        </w:rPr>
      </w:pPr>
      <w:r>
        <w:rPr/>
        <w:t>int main()</w:t>
      </w:r>
    </w:p>
    <w:p>
      <w:pPr>
        <w:pStyle w:val="Normal1"/>
        <w:rPr>
          <w:b/>
        </w:rPr>
      </w:pPr>
      <w:r>
        <w:rPr/>
        <w:t>{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int a;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Node* newTree = new Node(8);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insert(6);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insert(10);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insert(2);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insert(11);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insert(9);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newTree -&gt; insert(7);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printTree(newTree);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sum(newTree);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cout &lt;&lt; "\n" &lt;&lt; "Sum :" &lt;&lt; endl;</w:t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printTree(newTree);</w:t>
      </w:r>
    </w:p>
    <w:p>
      <w:pPr>
        <w:pStyle w:val="Normal1"/>
        <w:rPr>
          <w:b/>
        </w:rPr>
      </w:pPr>
      <w:r>
        <w:rPr>
          <w:b/>
        </w:rPr>
      </w:r>
    </w:p>
    <w:p>
      <w:pPr>
        <w:pStyle w:val="Normal1"/>
        <w:rPr>
          <w:b/>
        </w:rPr>
      </w:pPr>
      <w:r>
        <w:rPr/>
        <w:t xml:space="preserve">    </w:t>
      </w:r>
      <w:r>
        <w:rPr/>
        <w:t>return 0;</w:t>
      </w:r>
    </w:p>
    <w:p>
      <w:pPr>
        <w:pStyle w:val="Normal1"/>
        <w:rPr>
          <w:b/>
        </w:rPr>
      </w:pPr>
      <w:r>
        <w:rPr/>
        <w:t>}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rPr>
          <w:rFonts w:ascii="Times New Roman" w:hAnsi="Times New Roman"/>
          <w:b w:val="false"/>
          <w:bCs w:val="false"/>
          <w:lang w:val="uk-UA"/>
        </w:rPr>
        <w:t xml:space="preserve">Код до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Class Practice task 5</w:t>
      </w:r>
    </w:p>
    <w:p>
      <w:pPr>
        <w:pStyle w:val="Normal1"/>
        <w:rPr>
          <w:rFonts w:ascii="Times New Roman" w:hAnsi="Times New Roman"/>
          <w:b w:val="false"/>
          <w:bCs w:val="false"/>
          <w:lang w:val="uk-UA"/>
        </w:rPr>
      </w:pPr>
      <w:r>
        <w:fldChar w:fldCharType="begin"/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instrText xml:space="preserve"> HYPERLINK "https://github.com/artificial-intelligence-department/ai_programming_playground/pull/877/files" \l "diff-339ecee653b3071a19aa3912a63d8bfe42e6864c377ccc735dbf66fc20f6f0c6"</w:instrTex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>https://github.com/artificial-intelligence-department/ai_programming_playground/pull/877/files#diff-339ecee653b3071a19aa3912a63d8bfe42e6864c377ccc735dbf66fc20f6f0c6</w:t>
      </w:r>
      <w:r>
        <w:rPr>
          <w:rStyle w:val="Hyperlink"/>
          <w:sz w:val="24"/>
          <w:b w:val="false"/>
          <w:szCs w:val="24"/>
          <w:bCs w:val="false"/>
          <w:rFonts w:eastAsia="Times New Roman" w:cs="Times New Roman" w:ascii="Times New Roman" w:hAnsi="Times New Roman"/>
          <w:lang w:val="en-US"/>
        </w:rPr>
        <w:fldChar w:fldCharType="end"/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lang w:val="en-US"/>
        </w:rPr>
        <w:t xml:space="preserve"> 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10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PPS C:\Users\alexs&gt;  &amp; 'c:\Users\alexs\.vscode\extensions\ms-vscode.cpptools-1.18.5-win32-x64\debugAdapters\bin\WindowsDebugLauncher.exe' '--stdin=Microsoft-MIEngine-In-y1j3nd2a.x3h' '--stdout=Microsoft-MIEngine-Out-1fmhhaoq.oth' '--stderr=Microsoft-MIEngine-Error-hv0ilkoq.vg2' '--pid=Microsoft-MIEngine-Pid-xrimfmcj.j21'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Write a number of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Add the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perfect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doubly  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linked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linked  doubly  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list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list    linked  doubly  perfect The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 list is empty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The     perfect doubly  linked  list</w:t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VNS Lab 10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1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№2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78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'--stdin=Microsoft-MIEngine-In-quyvmyt2.m1n' '--stdout=Microsoft-MIEngine-Out-vsnyzjfi.0st' '--stderr=Microsoft-MIEngine-Error-rjif5uc0.x1d' '--pid=Microsoft-MIEngine-Pid-qvz3tw4c.zht'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size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insert 0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251 252 253 254 255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size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capacity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get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set 1 777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get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erase 1 3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get 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size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print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8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251 252 253 254 255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252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777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255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251 255 </w:t>
      </w:r>
    </w:p>
    <w:p>
      <w:pPr>
        <w:pStyle w:val="Normal1"/>
        <w:pageBreakBefore w:val="false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Algotester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</w:rPr>
        <w:t xml:space="preserve"> Lab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78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 5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№3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Algotester Lab 5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'--stdin=Microsoft-MIEngine-In-5xh3x0py.x3u' '--stdout=Microsoft-MIEngine-Out-gkbuu4yg.g31' '--stderr=Microsoft-MIEngine-Error-4uf02i1a.dva' '--pid=Microsoft-MIEngine-Pid-p3ahl2k0.kcf'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5 5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SSOSS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SOOXX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OOOOS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OOSOO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OOOSS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OOOXX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SOOOO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SSSOS</w:t>
      </w:r>
    </w:p>
    <w:p>
      <w:pPr>
        <w:pStyle w:val="Normal1"/>
        <w:keepNext w:val="false"/>
        <w:keepLines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0470" cy="2489835"/>
                <wp:effectExtent l="0" t="0" r="0" b="0"/>
                <wp:wrapSquare wrapText="largest"/>
                <wp:docPr id="3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248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aption"/>
                              <w:suppressLineNumbers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0470" cy="2124075"/>
                                  <wp:effectExtent l="0" t="0" r="0" b="0"/>
                                  <wp:docPr id="5" name="Зображення4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Зображення4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0470" cy="2124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Виконане завдання на Algotester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496.05pt;height:196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Caption"/>
                        <w:suppressLineNumbers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0470" cy="2124075"/>
                            <wp:effectExtent l="0" t="0" r="0" b="0"/>
                            <wp:docPr id="6" name="Зображення4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Зображення4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0470" cy="2124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Виконане завдання на Algotester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Результат виконання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Algotester Lab 5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год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1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'--stdin=Microsoft-MIEngine-In-d2tpxdvj.g3g' '--stdout=Microsoft-MIEngine-Out-wquzrzml.5o1' '--stderr=Microsoft-MIEngine-Error-satiw4wa.ddw' '--pid=Microsoft-MIEngine-Pid-ljoblt2z.1xn'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Write a number of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Add the elements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2 5 1 7 34 4 9 0 3 10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Reversed list: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color w:val="FFFFFF"/>
        </w:rPr>
        <w:t>10      3       0       9       4       34      7       1       5       2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1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 затрачений на виконання завдання — 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Завдання №4 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'--stdin=Microsoft-MIEngine-In-2mil2slc.s1g' '--stdout=Microsoft-MIEngine-Out-hk55tame.usw' '--stderr=Microsoft-MIEngine-Error-hno4nwup.u2h' '--pid=Microsoft-MIEngine-Pid-b4n13xre.sdq'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№1from second list is greater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№2from second list is greater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№3from first list is greater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Node №4from first list is greater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Час затрачений на виконання завдання — 30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3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PS C:\Users\alexs&gt;  &amp; 'c:\Users\alexs\.vscode\extensions\ms-vscode.cpptools-1.18.5-win32-x64\debugAdapters\bin\WindowsDebugLauncher.exe' '--stdin=Microsoft-MIEngine-In-msgnr2eh.esm' '--stdout=Microsoft-MIEngine-Out-oukg31ot.tum' '--stderr=Microsoft-MIEngine-Error-iloaqaau.4wo' '--pid=Microsoft-MIEngine-Pid-45rnafzp.ep2' '--dbgExe=C:\msys64\ucrt64\bin\gdb.exe' '--interpreter=mi'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Final list: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903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 3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Час затрачений на виконання завдання — 30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хв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4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PS C:\Users\alexs&gt;  &amp; 'c:\Users\alexs\.vscode\extensions\ms-vscode.cpptools-1.18.5-win32-x64\debugAdapters\bin\WindowsDebugLauncher.exe' '--stdin=Microsoft-MIEngine-In-aa3a5ysi.14a' '--stdout=Microsoft-MIEngine-Out-pkc4lyur.q0u' '--stderr=Microsoft-MIEngine-Error-g5phbvvn.hd5' '--pid=Microsoft-MIEngine-Pid-qfgrek4a.ltu'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2       6       7       8       9       10      11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 xml:space="preserve">Mirror tree: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  <w:t>11      10      9       8       7       6       2</w:t>
      </w:r>
    </w:p>
    <w:p>
      <w:pPr>
        <w:pStyle w:val="Normal1"/>
        <w:keepNext w:val="false"/>
        <w:keepLines w:val="false"/>
        <w:pageBreakBefore w:val="false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0"/>
          <w:sz w:val="20"/>
          <w:szCs w:val="20"/>
          <w:u w:val="none"/>
          <w:shd w:fill="auto" w:val="clear"/>
          <w:vertAlign w:val="baseline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Результат виконання Class Practice task 4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 xml:space="preserve">Час затрачений на виконання завдання —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>2 год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Завдання №4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Class Practice task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uk-UA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  <w:shd w:fill="auto" w:val="clear"/>
          <w:lang w:val="en-US"/>
        </w:rPr>
        <w:t>5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 xml:space="preserve">PS C:\Users\alexs&gt;  &amp; 'c:\Users\alexs\.vscode\extensions\ms-vscode.cpptools-1.18.5-win32-x64\debugAdapters\bin\WindowsDebugLauncher.exe' '--stdin=Microsoft-MIEngine-In-pdgqnqxz.wt0' '--stdout=Microsoft-MIEngine-Out-50gyoby2.mh3' '--stderr=Microsoft-MIEngine-Error-qhheoyfr.vt2' '--pid=Microsoft-MIEngine-Pid-glyrofcd.rxo' '--dbgExe=C:\msys64\ucrt64\bin\gdb.exe' '--interpreter=mi' 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>2       6       7       8       9       10      11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>Sum :</w:t>
      </w:r>
    </w:p>
    <w:p>
      <w:pPr>
        <w:pStyle w:val="Normal1"/>
        <w:widowControl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ind w:hanging="0" w:start="0" w:end="0"/>
        <w:jc w:val="start"/>
        <w:rPr>
          <w:rFonts w:ascii="Times New Roman" w:hAnsi="Times New Roman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FFFFFF"/>
          <w:position w:val="0"/>
          <w:sz w:val="20"/>
          <w:sz w:val="20"/>
          <w:szCs w:val="20"/>
          <w:u w:val="none"/>
          <w:shd w:fill="auto" w:val="clear"/>
          <w:vertAlign w:val="baseline"/>
          <w:lang w:val="en-US"/>
        </w:rPr>
        <w:t>2       9       7       29      9       20      11</w:t>
      </w:r>
    </w:p>
    <w:p>
      <w:pPr>
        <w:pStyle w:val="Normal1"/>
        <w:rPr>
          <w:rFonts w:ascii="Times New Roman" w:hAnsi="Times New Roman"/>
        </w:rPr>
      </w:pPr>
      <w:r>
        <w:rPr>
          <w:rFonts w:ascii="Times New Roman" w:hAnsi="Times New Roman"/>
          <w:shd w:fill="auto" w:val="clear"/>
          <w:lang w:val="en-US"/>
        </w:rPr>
        <w:t xml:space="preserve">Результат виконання Class Practice task </w:t>
      </w:r>
      <w:r>
        <w:rPr>
          <w:rFonts w:ascii="Times New Roman" w:hAnsi="Times New Roman"/>
          <w:shd w:fill="auto" w:val="clear"/>
          <w:lang w:val="uk-UA"/>
        </w:rPr>
        <w:t>5</w:t>
      </w:r>
    </w:p>
    <w:p>
      <w:pPr>
        <w:pStyle w:val="Normal1"/>
        <w:rPr/>
      </w:pPr>
      <w:r>
        <w:rPr>
          <w:rFonts w:ascii="Times New Roman" w:hAnsi="Times New Roman"/>
          <w:shd w:fill="auto" w:val="clear"/>
          <w:lang w:val="en-US"/>
        </w:rPr>
        <w:t xml:space="preserve">Час затрачений на виконання завдання — </w:t>
      </w:r>
      <w:r>
        <w:rPr>
          <w:rFonts w:ascii="Times New Roman" w:hAnsi="Times New Roman"/>
          <w:shd w:fill="auto" w:val="clear"/>
          <w:lang w:val="uk-UA"/>
        </w:rPr>
        <w:t>2 год</w:t>
      </w:r>
    </w:p>
    <w:p>
      <w:pPr>
        <w:pStyle w:val="Heading2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  <w:szCs w:val="24"/>
        </w:rPr>
        <w:t>6.</w:t>
        <w:tab/>
        <w:t>Командна робота: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-80645</wp:posOffset>
                </wp:positionH>
                <wp:positionV relativeFrom="paragraph">
                  <wp:posOffset>205740</wp:posOffset>
                </wp:positionV>
                <wp:extent cx="6300470" cy="4450080"/>
                <wp:effectExtent l="0" t="0" r="0" b="0"/>
                <wp:wrapSquare wrapText="largest"/>
                <wp:docPr id="4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360" cy="44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Ілюстрація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Ілюстрація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Обговорення завдань у онлайн-режимі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-6.35pt;margin-top:16.2pt;width:496.05pt;height:350.3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Ілюстрація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Ілюстрація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Обговорення завдань у онлайн-режимі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6301105" cy="6438900"/>
                <wp:effectExtent l="0" t="0" r="0" b="0"/>
                <wp:wrapSquare wrapText="largest"/>
                <wp:docPr id="5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1080" cy="6438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/>
                              <w:drawing>
                                <wp:inline distT="0" distB="0" distL="0" distR="0">
                                  <wp:extent cx="6301105" cy="6073775"/>
                                  <wp:effectExtent l="0" t="0" r="0" b="0"/>
                                  <wp:docPr id="7" name="Зображення1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Зображення1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301105" cy="60737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/>
                              <w:t>Ілюстрація 1: Обговорення завданнь у онлайн режимі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-0.05pt;margin-top:0.05pt;width:496.1pt;height:506.95pt;mso-wrap-style:square;v-text-anchor:top;mso-position-horizontal:center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/>
                        <w:drawing>
                          <wp:inline distT="0" distB="0" distL="0" distR="0">
                            <wp:extent cx="6301105" cy="6073775"/>
                            <wp:effectExtent l="0" t="0" r="0" b="0"/>
                            <wp:docPr id="8" name="Зображення1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Зображення1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301105" cy="60737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/>
                        <w:t>Ілюстрація 1: Обговорення завданнь у онлайн режимі</w:t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themeColor="accent1" w:themeShade="bf" w:val="000000"/>
          <w:lang w:val="en-US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  <w:lang w:val="en-US"/>
        </w:rPr>
        <w:t>+</w: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-71120</wp:posOffset>
                </wp:positionH>
                <wp:positionV relativeFrom="paragraph">
                  <wp:posOffset>-506095</wp:posOffset>
                </wp:positionV>
                <wp:extent cx="5894070" cy="4146550"/>
                <wp:effectExtent l="0" t="0" r="0" b="0"/>
                <wp:wrapSquare wrapText="largest"/>
                <wp:docPr id="6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3920" cy="4146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2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t xml:space="preserve">Ілюстрація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Ілюстрація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Коментар товариша по команді до завдання</w:t>
                            </w: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5894070" cy="3796665"/>
                                  <wp:effectExtent l="0" t="0" r="0" b="0"/>
                                  <wp:docPr id="8" name="Зображення2" descr="" title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Зображення2" descr="" title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94070" cy="37966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-5.6pt;margin-top:-39.85pt;width:464.05pt;height:326.4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2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t xml:space="preserve">Ілюстрація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Ілюстрація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Коментар товариша по команді до завдання</w:t>
                      </w: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5894070" cy="3796665"/>
                            <wp:effectExtent l="0" t="0" r="0" b="0"/>
                            <wp:docPr id="9" name="Зображення2" descr="" title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Зображення2" descr="" title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94070" cy="37966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side="largest"/>
              </v:rect>
            </w:pict>
          </mc:Fallback>
        </mc:AlternateContent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themeColor="accent1" w:themeShade="bf" w:val="000000"/>
        </w:rPr>
      </w:r>
    </w:p>
    <w:p>
      <w:pPr>
        <w:pStyle w:val="Heading1"/>
        <w:ind w:hanging="0" w:start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Лабораторні та практичні роботи виконано, опрацьовано новий матеріал (</w:t>
      </w:r>
      <w:r>
        <w:rPr>
          <w:rFonts w:eastAsia="Times New Roman" w:cs="Times New Roman" w:ascii="Times New Roman" w:hAnsi="Times New Roman"/>
          <w:sz w:val="24"/>
          <w:szCs w:val="24"/>
          <w:lang w:val="uk-UA"/>
        </w:rPr>
        <w:t>робота зі стрічками та файлами</w:t>
      </w:r>
      <w:r>
        <w:rPr>
          <w:rFonts w:eastAsia="Times New Roman" w:cs="Times New Roman" w:ascii="Times New Roman" w:hAnsi="Times New Roman"/>
          <w:sz w:val="24"/>
          <w:szCs w:val="24"/>
        </w:rPr>
        <w:t>).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16"/>
      <w:footerReference w:type="first" r:id="rId17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Calibri">
    <w:charset w:val="cc" w:characterSet="windows-1251"/>
    <w:family w:val="roman"/>
    <w:pitch w:val="variable"/>
  </w:font>
  <w:font w:name="Cambria">
    <w:charset w:val="cc" w:characterSet="windows-1251"/>
    <w:family w:val="swiss"/>
    <w:pitch w:val="variable"/>
  </w:font>
  <w:font w:name="Tahoma">
    <w:charset w:val="cc" w:characterSet="windows-1251"/>
    <w:family w:val="roman"/>
    <w:pitch w:val="variable"/>
  </w:font>
  <w:font w:name="Courier New">
    <w:charset w:val="cc" w:characterSet="windows-1251"/>
    <w:family w:val="roman"/>
    <w:pitch w:val="variable"/>
  </w:font>
  <w:font w:name="Cambria">
    <w:charset w:val="cc" w:characterSet="windows-1251"/>
    <w:family w:val="roman"/>
    <w:pitch w:val="variable"/>
  </w:font>
  <w:font w:name="OpenSymbol">
    <w:altName w:val="Arial Unicode MS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roman"/>
    <w:pitch w:val="variable"/>
  </w:font>
  <w:font w:name="Georgia">
    <w:charset w:val="cc" w:characterSet="windows-1251"/>
    <w:family w:val="roman"/>
    <w:pitch w:val="variable"/>
  </w:font>
  <w:font w:name="Times New Roman">
    <w:charset w:val="cc" w:characterSet="windows-1251"/>
    <w:family w:val="roman"/>
    <w:pitch w:val="variable"/>
  </w:font>
  <w:font w:name="Times New Roman">
    <w:charset w:val="01"/>
    <w:family w:val="roman"/>
    <w:pitch w:val="variable"/>
  </w:font>
  <w:font w:name="Times New Roman">
    <w:charset w:val="cc" w:characterSet="windows-1251"/>
    <w:family w:val="swiss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end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44</w:t>
    </w:r>
    <w:r>
      <w:rPr/>
      <w:fldChar w:fldCharType="end"/>
    </w:r>
  </w:p>
  <w:p>
    <w:pPr>
      <w:pStyle w:val="Normal1"/>
      <w:keepNext w:val="false"/>
      <w:keepLines w:val="false"/>
      <w:pageBreakBefore w:val="false"/>
      <w:widowControl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start="0" w:end="0"/>
      <w:jc w:val="star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)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)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(%4)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(%5)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(%6)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start"/>
      <w:pPr>
        <w:tabs>
          <w:tab w:val="num" w:pos="0"/>
        </w:tabs>
        <w:ind w:star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start"/>
      <w:pPr>
        <w:tabs>
          <w:tab w:val="num" w:pos="0"/>
        </w:tabs>
        <w:ind w:star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start"/>
      <w:pPr>
        <w:tabs>
          <w:tab w:val="num" w:pos="0"/>
        </w:tabs>
        <w:ind w:star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start"/>
      <w:pPr>
        <w:tabs>
          <w:tab w:val="num" w:pos="0"/>
        </w:tabs>
        <w:ind w:star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start"/>
      <w:pPr>
        <w:tabs>
          <w:tab w:val="num" w:pos="0"/>
        </w:tabs>
        <w:ind w:star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start"/>
      <w:pPr>
        <w:tabs>
          <w:tab w:val="num" w:pos="0"/>
        </w:tabs>
        <w:ind w:star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qFormat/>
    <w:pPr>
      <w:keepNext w:val="true"/>
      <w:keepLines/>
      <w:numPr>
        <w:ilvl w:val="0"/>
        <w:numId w:val="0"/>
      </w:numPr>
      <w:spacing w:before="240" w:after="0"/>
      <w:outlineLvl w:val="0"/>
    </w:pPr>
    <w:rPr>
      <w:rFonts w:ascii="Cambria" w:hAnsi="Cambria" w:eastAsia="Calibri" w:cs="Calibr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qFormat/>
    <w:pPr>
      <w:keepNext w:val="true"/>
      <w:keepLines/>
      <w:numPr>
        <w:ilvl w:val="0"/>
        <w:numId w:val="0"/>
      </w:numPr>
      <w:spacing w:before="40" w:after="0"/>
      <w:outlineLvl w:val="1"/>
    </w:pPr>
    <w:rPr>
      <w:rFonts w:ascii="Cambria" w:hAnsi="Cambria" w:eastAsia="Calibri" w:cs="Calibr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>
    <w:name w:val="Default Paragraph Font"/>
    <w:qFormat/>
    <w:rPr/>
  </w:style>
  <w:style w:type="character" w:styleId="BalloonTextChar">
    <w:name w:val="Balloon Text Char"/>
    <w:basedOn w:val="DefaultParagraphFont"/>
    <w:link w:val="BalloonText"/>
    <w:qFormat/>
    <w:rPr>
      <w:rFonts w:ascii="Tahoma" w:hAnsi="Tahoma" w:eastAsia="Calibri" w:cs="Tahoma"/>
      <w:sz w:val="16"/>
      <w:szCs w:val="16"/>
      <w:lang w:val="uk-UA" w:eastAsia="uk-UA"/>
    </w:rPr>
  </w:style>
  <w:style w:type="character" w:styleId="HeaderChar">
    <w:name w:val="Header Char"/>
    <w:basedOn w:val="DefaultParagraphFont"/>
    <w:qFormat/>
    <w:rPr>
      <w:rFonts w:eastAsia="Calibri"/>
      <w:lang w:val="uk-UA" w:eastAsia="uk-UA"/>
    </w:rPr>
  </w:style>
  <w:style w:type="character" w:styleId="FooterChar">
    <w:name w:val="Footer Char"/>
    <w:basedOn w:val="DefaultParagraphFont"/>
    <w:qFormat/>
    <w:rPr>
      <w:rFonts w:eastAsia="Calibri"/>
      <w:lang w:val="uk-UA" w:eastAsia="uk-UA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>
    <w:name w:val="Heading 1 Char"/>
    <w:basedOn w:val="DefaultParagraphFont"/>
    <w:qFormat/>
    <w:rPr>
      <w:rFonts w:ascii="Cambria" w:hAnsi="Cambria" w:eastAsia="Calibri" w:cs="Calibri"/>
      <w:color w:themeColor="accent1" w:themeShade="bf" w:val="365F91"/>
      <w:sz w:val="32"/>
      <w:szCs w:val="32"/>
      <w:lang w:val="uk-UA" w:eastAsia="uk-UA"/>
    </w:rPr>
  </w:style>
  <w:style w:type="character" w:styleId="Heading2Char">
    <w:name w:val="Heading 2 Char"/>
    <w:basedOn w:val="DefaultParagraphFont"/>
    <w:qFormat/>
    <w:rPr>
      <w:rFonts w:ascii="Cambria" w:hAnsi="Cambria" w:eastAsia="Calibri" w:cs="Calibr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overflowPunct w:val="true"/>
      <w:bidi w:val="0"/>
      <w:spacing w:lineRule="auto" w:line="276" w:before="0" w:after="200"/>
      <w:jc w:val="star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qFormat/>
    <w:pPr>
      <w:spacing w:lineRule="auto" w:line="240" w:before="0" w:after="0"/>
      <w:ind w:start="720"/>
      <w:contextualSpacing/>
      <w:jc w:val="center"/>
    </w:pPr>
    <w:rPr/>
  </w:style>
  <w:style w:type="paragraph" w:styleId="BalloonText">
    <w:name w:val="Balloon Text"/>
    <w:basedOn w:val="Normal1"/>
    <w:link w:val="BalloonTextChar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2">
    <w:name w:val="Ілюстрація"/>
    <w:basedOn w:val="Caption"/>
    <w:qFormat/>
    <w:pPr/>
    <w:rPr/>
  </w:style>
  <w:style w:type="paragraph" w:styleId="Style13">
    <w:name w:val="Вміст таблиці"/>
    <w:basedOn w:val="Normal"/>
    <w:qFormat/>
    <w:pPr>
      <w:widowControl w:val="false"/>
      <w:suppressLineNumbers/>
    </w:pPr>
    <w:rPr/>
  </w:style>
  <w:style w:type="paragraph" w:styleId="Style14">
    <w:name w:val="Заголовок таблиці"/>
    <w:basedOn w:val="Style13"/>
    <w:qFormat/>
    <w:pPr>
      <w:suppressLineNumbers/>
      <w:jc w:val="center"/>
    </w:pPr>
    <w:rPr>
      <w:b/>
      <w:bCs/>
    </w:rPr>
  </w:style>
  <w:style w:type="paragraph" w:styleId="Style15">
    <w:name w:val="Вміст рамки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geeksforgeeks.org/introduction-to-linked-list-data-structure-and-algorithm-tutorial/" TargetMode="External"/><Relationship Id="rId4" Type="http://schemas.openxmlformats.org/officeDocument/2006/relationships/hyperlink" Target="https://www.geeksforgeeks.org/data-structures/linked-list/doubly-linked-list/" TargetMode="External"/><Relationship Id="rId5" Type="http://schemas.openxmlformats.org/officeDocument/2006/relationships/hyperlink" Target="https://www.geeksforgeeks.org/applications-advantages-and-disadvantages-of-binary-tree/?ref=lbp" TargetMode="External"/><Relationship Id="rId6" Type="http://schemas.openxmlformats.org/officeDocument/2006/relationships/hyperlink" Target="https://www.programiz.com/dsa/binary-tree" TargetMode="External"/><Relationship Id="rId7" Type="http://schemas.openxmlformats.org/officeDocument/2006/relationships/hyperlink" Target="https://www.geeksforgeeks.org/tree-traversals-inorder-preorder-and-postorder/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5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Шаблон для лаб</Template>
  <TotalTime>11236</TotalTime>
  <Application>LibreOffice/7.6.2.1$Windows_X86_64 LibreOffice_project/56f7684011345957bbf33a7ee678afaf4d2ba333</Application>
  <AppVersion>15.0000</AppVersion>
  <Pages>44</Pages>
  <Words>3196</Words>
  <Characters>18660</Characters>
  <CharactersWithSpaces>26862</CharactersWithSpaces>
  <Paragraphs>1063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2023-12-04T19:09:29Z</dcterms:created>
  <dc:creator/>
  <dc:description/>
  <dc:language>uk-UA</dc:language>
  <cp:lastModifiedBy/>
  <dcterms:modified xsi:type="dcterms:W3CDTF">2023-12-22T18:02:08Z</dcterms:modified>
  <cp:revision>14</cp:revision>
  <dc:subject/>
  <dc:title>Шаблон для лаб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