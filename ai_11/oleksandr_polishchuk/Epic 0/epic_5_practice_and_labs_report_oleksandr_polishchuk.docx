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7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end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end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BodyText"/>
        <w:spacing w:lineRule="auto" w:line="240"/>
        <w:jc w:val="center"/>
        <w:rPr>
          <w:rFonts w:ascii="Times New Roman" w:hAnsi="Times New Roman"/>
          <w:b/>
          <w:bCs/>
          <w:sz w:val="28"/>
          <w:szCs w:val="28"/>
          <w:shd w:fill="auto" w:val="clear"/>
        </w:rPr>
      </w:pPr>
      <w:bookmarkStart w:id="0" w:name="docs-internal-guid-cda20a9e-7fff-1e97-45"/>
      <w:bookmarkEnd w:id="0"/>
      <w:r>
        <w:rPr>
          <w:rFonts w:eastAsia="Times New Roman" w:cs="Times New Roman" w:ascii="Times New Roman" w:hAnsi="Times New Roman"/>
          <w:b/>
          <w:bCs/>
          <w:sz w:val="28"/>
          <w:szCs w:val="28"/>
          <w:shd w:fill="auto" w:val="clear"/>
        </w:rPr>
        <w:t>про виконання лабораторних та практичних робіт блоку № 5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shd w:fill="auto" w:val="clear"/>
        </w:rPr>
        <w:t>з дисципліни</w:t>
      </w:r>
      <w:r>
        <w:rPr>
          <w:rFonts w:ascii="Times New Roman" w:hAnsi="Times New Roman"/>
          <w:sz w:val="28"/>
          <w:szCs w:val="28"/>
          <w:shd w:fill="auto" w:val="clear"/>
        </w:rPr>
        <w:t>: «Мови та парадигми програмування»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до: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 6 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 8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 9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Алготестер Лабораторної Роботи №4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Алготестер Лабораторної Роботи №6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Практичних Робіт №5</w:t>
      </w:r>
    </w:p>
    <w:p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1" w:name="docs-internal-guid-a5d951b2-7fff-7e98-28"/>
      <w:bookmarkEnd w:id="1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Виконати практичні та лабораторні завдання, опрацювавши теорію.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1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Робота з файлами у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C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 Робота з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рядками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у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C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numPr>
          <w:ilvl w:val="0"/>
          <w:numId w:val="1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start="21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>https://www.geeksforgeeks.org/basics-file-handling-c/?ref=lbp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</w:p>
    <w:p>
      <w:pPr>
        <w:pStyle w:val="Normal1"/>
        <w:numPr>
          <w:ilvl w:val="1"/>
          <w:numId w:val="3"/>
        </w:numPr>
        <w:spacing w:lineRule="auto" w:line="240" w:before="0" w:after="0"/>
        <w:ind w:hanging="360" w:star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 частково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4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https://vns.lpnu.ua/pluginfile.php?file=%2F1250065%2Fmod_resource%2Fcontent%2F1%2F%D0%9B%D0%B0%D0%B1%D0%BE%D1%80%D0%B0%D1%82%D0%BE%D1%80%D0%BD%D0%B0%20%D1%80%D0%BE%D0%B1%D0%BE%D1%82%D0%B0%20%E2%84%96%206.pdf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pageBreakBefore w:val="false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.23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8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9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Варіант завдання —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uk-UA"/>
        </w:rPr>
        <w:t>2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Варіант завдання —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uk-UA"/>
        </w:rPr>
        <w:t>2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120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8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120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9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230245" cy="10544175"/>
                <wp:effectExtent l="0" t="0" r="0" b="0"/>
                <wp:wrapSquare wrapText="largest"/>
                <wp:docPr id="2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280" cy="1054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65830" cy="10692130"/>
                                  <wp:effectExtent l="0" t="0" r="0" b="0"/>
                                  <wp:docPr id="4" name="Зображення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5830" cy="10692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Блок-хема 1: блок-схема до VNS Lab 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120.85pt;margin-top:0pt;width:254.3pt;height:830.2pt;mso-wrap-style:square;v-text-anchor:top;mso-position-horizontal:center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65830" cy="10692130"/>
                            <wp:effectExtent l="0" t="0" r="0" b="0"/>
                            <wp:docPr id="5" name="Зображення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5830" cy="10692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Блок-хема 1: блок-схема до VNS Lab 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120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120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5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190 хв</w:t>
      </w:r>
    </w:p>
    <w:p>
      <w:pPr>
        <w:pStyle w:val="Normal1"/>
        <w:keepNext w:val="false"/>
        <w:keepLines w:val="false"/>
        <w:pageBreakBefore w:val="false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 Class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Practice Task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120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хв.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Змін до середовища виконання завдань внесено не було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1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</w:p>
    <w:p>
      <w:pPr>
        <w:pStyle w:val="Normal1"/>
        <w:rPr/>
      </w:pPr>
      <w:r>
        <w:rPr/>
        <w:t>#include &lt;iostream&gt;</w:t>
      </w:r>
    </w:p>
    <w:p>
      <w:pPr>
        <w:pStyle w:val="Normal1"/>
        <w:rPr/>
      </w:pPr>
      <w:r>
        <w:rPr/>
        <w:t>#include &lt;cctype&gt;</w:t>
      </w:r>
    </w:p>
    <w:p>
      <w:pPr>
        <w:pStyle w:val="Normal1"/>
        <w:rPr/>
      </w:pPr>
      <w:r>
        <w:rPr/>
        <w:t>#include &lt;string.h&gt;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using namespace std;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int main()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int k = 0, l = 0;</w:t>
      </w:r>
    </w:p>
    <w:p>
      <w:pPr>
        <w:pStyle w:val="Normal1"/>
        <w:rPr/>
      </w:pPr>
      <w:r>
        <w:rPr/>
        <w:t xml:space="preserve">    </w:t>
      </w:r>
      <w:r>
        <w:rPr/>
        <w:t>char str[256];</w:t>
      </w:r>
    </w:p>
    <w:p>
      <w:pPr>
        <w:pStyle w:val="Normal1"/>
        <w:rPr/>
      </w:pPr>
      <w:r>
        <w:rPr/>
        <w:t xml:space="preserve">    </w:t>
      </w:r>
      <w:r>
        <w:rPr/>
        <w:t>char *token;</w:t>
      </w:r>
    </w:p>
    <w:p>
      <w:pPr>
        <w:pStyle w:val="Normal1"/>
        <w:rPr/>
      </w:pPr>
      <w:r>
        <w:rPr/>
        <w:t xml:space="preserve">    </w:t>
      </w:r>
      <w:r>
        <w:rPr/>
        <w:t>char *token1;</w:t>
      </w:r>
    </w:p>
    <w:p>
      <w:pPr>
        <w:pStyle w:val="Normal1"/>
        <w:rPr/>
      </w:pPr>
      <w:r>
        <w:rPr/>
        <w:t xml:space="preserve">    </w:t>
      </w:r>
      <w:r>
        <w:rPr/>
        <w:t>char input[256];</w:t>
      </w:r>
    </w:p>
    <w:p>
      <w:pPr>
        <w:pStyle w:val="Normal1"/>
        <w:rPr/>
      </w:pPr>
      <w:r>
        <w:rPr/>
        <w:t xml:space="preserve">    </w:t>
      </w:r>
      <w:r>
        <w:rPr/>
        <w:t>bool swapped;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puts("Input string: ");</w:t>
      </w:r>
    </w:p>
    <w:p>
      <w:pPr>
        <w:pStyle w:val="Normal1"/>
        <w:rPr/>
      </w:pPr>
      <w:r>
        <w:rPr/>
        <w:t xml:space="preserve">    </w:t>
      </w:r>
      <w:r>
        <w:rPr/>
        <w:t>gets(str);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char toSort[255][255];</w:t>
      </w:r>
    </w:p>
    <w:p>
      <w:pPr>
        <w:pStyle w:val="Normal1"/>
        <w:rPr/>
      </w:pPr>
      <w:r>
        <w:rPr/>
        <w:t xml:space="preserve">    </w:t>
      </w:r>
      <w:r>
        <w:rPr/>
        <w:t>char notToSort[255][255];</w:t>
      </w:r>
    </w:p>
    <w:p>
      <w:pPr>
        <w:pStyle w:val="Normal1"/>
        <w:rPr/>
      </w:pPr>
      <w:r>
        <w:rPr/>
        <w:t xml:space="preserve">    </w:t>
      </w:r>
      <w:r>
        <w:rPr/>
        <w:t>token = strtok(str, " ");</w:t>
      </w:r>
    </w:p>
    <w:p>
      <w:pPr>
        <w:pStyle w:val="Normal1"/>
        <w:rPr/>
      </w:pPr>
      <w:r>
        <w:rPr/>
        <w:t xml:space="preserve">    </w:t>
      </w:r>
      <w:r>
        <w:rPr/>
        <w:t>while (token != NULL)</w:t>
      </w:r>
    </w:p>
    <w:p>
      <w:pPr>
        <w:pStyle w:val="Normal1"/>
        <w:rPr/>
      </w:pPr>
      <w:r>
        <w:rPr/>
        <w:t xml:space="preserve">    </w:t>
      </w:r>
      <w:r>
        <w:rPr/>
        <w:t xml:space="preserve">{   </w:t>
      </w:r>
    </w:p>
    <w:p>
      <w:pPr>
        <w:pStyle w:val="Normal1"/>
        <w:rPr/>
      </w:pPr>
      <w:r>
        <w:rPr/>
        <w:t xml:space="preserve">        </w:t>
      </w:r>
      <w:r>
        <w:rPr/>
        <w:t>if (token != NULL &amp;&amp; isalpha(token[0]))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strcpy(toSort[k], token);</w:t>
      </w:r>
    </w:p>
    <w:p>
      <w:pPr>
        <w:pStyle w:val="Normal1"/>
        <w:rPr/>
      </w:pPr>
      <w:r>
        <w:rPr/>
        <w:t xml:space="preserve">            </w:t>
      </w:r>
      <w:r>
        <w:rPr/>
        <w:t>k++;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    </w:t>
      </w:r>
      <w:r>
        <w:rPr/>
        <w:t>else if(token !=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strcpy(notToSort[l], token);</w:t>
      </w:r>
    </w:p>
    <w:p>
      <w:pPr>
        <w:pStyle w:val="Normal1"/>
        <w:rPr/>
      </w:pPr>
      <w:r>
        <w:rPr/>
        <w:t xml:space="preserve">            </w:t>
      </w:r>
      <w:r>
        <w:rPr/>
        <w:t>l++;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    </w:t>
      </w:r>
      <w:r>
        <w:rPr/>
        <w:t>token = strtok(NULL, " ");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for (int i = 0; i &lt; k - 1; i++)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swapped = false;</w:t>
      </w:r>
    </w:p>
    <w:p>
      <w:pPr>
        <w:pStyle w:val="Normal1"/>
        <w:rPr/>
      </w:pPr>
      <w:r>
        <w:rPr/>
        <w:t xml:space="preserve">        </w:t>
      </w:r>
      <w:r>
        <w:rPr/>
        <w:t>for (int j = 0; j &lt; k - i - 1; j++)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if (strcmp(toSort[j], toSort[j+1]) &gt; 0)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char temp[25];</w:t>
      </w:r>
    </w:p>
    <w:p>
      <w:pPr>
        <w:pStyle w:val="Normal1"/>
        <w:rPr/>
      </w:pPr>
      <w:r>
        <w:rPr/>
        <w:t xml:space="preserve">                </w:t>
      </w:r>
      <w:r>
        <w:rPr/>
        <w:t>strcpy(temp, toSort[j]);</w:t>
      </w:r>
    </w:p>
    <w:p>
      <w:pPr>
        <w:pStyle w:val="Normal1"/>
        <w:rPr/>
      </w:pPr>
      <w:r>
        <w:rPr/>
        <w:t xml:space="preserve">                </w:t>
      </w:r>
      <w:r>
        <w:rPr/>
        <w:t>strcpy(toSort[j], toSort[j+1]);</w:t>
      </w:r>
    </w:p>
    <w:p>
      <w:pPr>
        <w:pStyle w:val="Normal1"/>
        <w:rPr/>
      </w:pPr>
      <w:r>
        <w:rPr/>
        <w:t xml:space="preserve">                </w:t>
      </w:r>
      <w:r>
        <w:rPr/>
        <w:t>strcpy(toSort[j+1], temp);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char finalStr[255];</w:t>
      </w:r>
    </w:p>
    <w:p>
      <w:pPr>
        <w:pStyle w:val="Normal1"/>
        <w:rPr/>
      </w:pPr>
      <w:r>
        <w:rPr/>
        <w:t xml:space="preserve">    </w:t>
      </w:r>
      <w:r>
        <w:rPr/>
        <w:t>for(int i = 0; i &lt; k; i++)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strcat(finalStr, toSort[i]);</w:t>
      </w:r>
    </w:p>
    <w:p>
      <w:pPr>
        <w:pStyle w:val="Normal1"/>
        <w:rPr/>
      </w:pPr>
      <w:r>
        <w:rPr/>
        <w:t xml:space="preserve">        </w:t>
      </w:r>
      <w:r>
        <w:rPr/>
        <w:t>strcat(finalStr, " ");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for(int i = 0; i &lt; l; i++)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strcat(finalStr, notToSort[i]);</w:t>
      </w:r>
    </w:p>
    <w:p>
      <w:pPr>
        <w:pStyle w:val="Normal1"/>
        <w:rPr/>
      </w:pPr>
      <w:r>
        <w:rPr/>
        <w:t xml:space="preserve">        </w:t>
      </w:r>
      <w:r>
        <w:rPr/>
        <w:t>strcat(finalStr, " ");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puts(finalStr);</w:t>
      </w:r>
    </w:p>
    <w:p>
      <w:pPr>
        <w:pStyle w:val="Normal1"/>
        <w:rPr/>
      </w:pPr>
      <w:r>
        <w:rPr/>
        <w:t xml:space="preserve">    </w:t>
      </w:r>
      <w:r>
        <w:rPr/>
        <w:t>return 0;</w:t>
      </w:r>
    </w:p>
    <w:p>
      <w:pPr>
        <w:pStyle w:val="Normal1"/>
        <w:rPr/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6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"https://github.com/artificial-intelligence-department/ai_programming_playground/pull/728/files" \l "diff-01cfb4cc475bf6e46097832de847510eb2b5b3e6b858e23bbe4602bf78660e11"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https://github.com/artificial-intelligence-department/ai_programming_playground/pull/728/files#diff-01cfb4cc475bf6e46097832de847510eb2b5b3e6b858e23bbe4602bf78660e11</w:t>
      </w:r>
      <w:r>
        <w:rPr>
          <w:rStyle w:val="Hyperlink"/>
        </w:rPr>
        <w:fldChar w:fldCharType="end"/>
      </w:r>
      <w:r>
        <w:rPr/>
        <w:t xml:space="preserve"> </w:t>
      </w:r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2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>VNS Lab 8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struct FILM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char title[100];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char producer[100];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releaseDate;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cost;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makeFile(FILE *f)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 = fopen("Lab8.bin", "wb");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(f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creating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printData(int n, const vector&lt;int&gt; &amp;del, FILE *f, FILM m, FILM mas[])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elements = n - del.size() + 1;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"rb"))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elements;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fread(&amp;mas[i],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printf("object: %i\n", i + 1);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printf("%s\n", mas[i].title);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printf("%s\n", mas[i].producer);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printf("%d\n", mas[i].releaseDate);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printf("%d\n", mas[i].cost);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addData(int n, FILE *f, FILM m)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"wb"))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cout &lt;&lt; "Add " &lt;&lt; n &lt;&lt; " films\n"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//printf("Add n films\n");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 = 1; i &lt;= n;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printf("\nFilm №%d", i);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printf("\ntitle=");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scanf("%s", m.title);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printf("\nproducer=");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scanf("%s", m.producer);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printf("\nrelease_date=");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scanf("%d", &amp;m.releaseDate);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printf("\ncost=");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scanf("%d", &amp;m.cost);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fwrite(&amp;m,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vector&lt;int&gt; detectWrong(int n, int maxCost, FILE *f, FILM mas[])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o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vector&lt;int&gt; del;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"rb"))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n;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fread(&amp;mas[i],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(mas[i].cost &gt; maxCost)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del.push_back(i);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o++;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del;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deleteData(int n, const vector&lt;int&gt; &amp;del, FILE *f, FILM mas[], FILM m)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"rb+"))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a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n;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(a &lt; del.size() &amp;&amp; i == del[a])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a++;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fwrite(&amp;mas[i],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addNewElement(int n, vector&lt;int&gt; del, FILE *f, FILM mas[], FILM 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"rb+"))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fseek(f, 0, SEEK_SET);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FILM temp[n];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fread(temp, sizeof(FILM), n,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rewind(f);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fwrite(&amp;mas[del[0]],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fwrite(temp, sizeof(FILM), n - 1,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{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n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n 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FILE *f;   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FILM m;    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FILM mas[n];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maxCost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makeFile(f);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addData(n, f, m);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cout &lt;&lt; "Enter maximal cost"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maxCost;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vector&lt;int&gt; del = detectWrong(n, maxCost, f, mas);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deleteData(n, del, f, mas, m);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addNewElement(n, del, f, mas, m);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printData(n, del, f, m, mas);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Код №2 до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 xml:space="preserve">VNS Lab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en-US"/>
        </w:rPr>
        <w:t>8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 xml:space="preserve"> </w:t>
      </w:r>
      <w:r>
        <w:fldChar w:fldCharType="begin"/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"https://github.com/artificial-intelligence-department/ai_programming_playground/pull/728/files" \l "diff-e4182111d949d4a6d4192fb97a8d6123e82c5bc11bbfefd3b1f6c654927a6235"</w:instrText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>https://github.com/artificial-intelligence-department/ai_programming_playground/pull/728/files#diff-e4182111d949d4a6d4192fb97a8d6123e82c5bc11bbfefd3b1f6c654927a6235</w:t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 xml:space="preserve">  </w:t>
      </w:r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3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VNS Lab 9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#include &lt;string.h&gt;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static int starts_with_a(const char** s, char* w)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const char* p = *s;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char* t = w;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(*p &amp;&amp; (*p == 'a' || *p == 'A'))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while (*p != '\n' &amp;&amp; (w - t &lt; 512))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*w++ = *p++;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*w = '\0';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*s = p;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return (w != 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char line[512];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char *token;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const char *ptr;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N1, N2, count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 &gt;&gt; N1 &gt;&gt; N2;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FILE* fp1;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((fp1 = fopen("F1.txt", "r")) == 0)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perror("\n помилка при відкритті файлу");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exit(0);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FILE* fout = fopen("F2.txt", "wt+");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(!fout)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perror("\n помилка при відкритті файлу");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exit(0);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current_line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while ((ptr = fgets(line, sizeof(line), fp1))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++current_line;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(current_line &gt;= N1 &amp;&amp; current_line &lt;= N2)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(starts_with_a(&amp;ptr, line))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fprintf(fout, "%s\n", line);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(current_line &gt; N2 + 3)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fputs(line, fout);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fclose(fp1);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fflush(fout);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fclose(fout);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fout = fopen("F2.txt", "r");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(!fout)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perror("\n помилка при відкритті файлу");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exit(0);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wordCount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token = strtok(line, " 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while (token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token = strtok(NULL, " 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count++;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"Слів у останньому рядку F2: " &lt;&lt; count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fclose(fout);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№3 до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en-US"/>
        </w:rPr>
        <w:t>VNS Lab 9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"https://github.com/artificial-intelligence-department/ai_programming_playground/pull/728/files" \l "diff-de998424a2436736c73a326acd671b119e5c4e2f040ff27b409b2dada2c3f98c"</w:instrTex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https://github.com/artificial-intelligence-department/ai_programming_playground/pull/728/files#diff-de998424a2436736c73a326acd671b119e5c4e2f040ff27b409b2dada2c3f98c</w: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4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 xml:space="preserve">Algotester Lab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4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shd w:fill="auto" w:val="clear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shd w:fill="auto" w:val="clear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K;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N &gt;&gt; K;;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a[N];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i=0; i&lt;N;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a[i];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}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k=0; k&lt;N; k++)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f=1; f&lt;N-k; f++)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if (a[k]==a[k+f])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r = k + f; r &lt; N - 1; r++)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a[r] = a[r + 1];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N--;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k--;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for( int j = 0; j &lt; N - 1; j++)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for(int i = 0; i &lt; N - j - 1;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if(a[i] &gt; a[i+1])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t = a[i];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a[i] = a[i+1];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a[i+1] = 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for(int i = 0; i &lt; K;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temp = a[0];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j = 1; j &lt; N ; j++)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a[j-1]=a[j];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a[N - 1] = temp;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cout &lt;&lt; N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b = 0; b &lt; N; b++)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cout &lt;&lt; a[b] &lt;&lt; " 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№4 до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"https://github.com/artificial-intelligence-department/ai_programming_playground/pull/728/files" \l "diff-5dd3d1ff43d8b9a6248f670a4dd67581312ac881c40c680b5eaa2191d7cc4546"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https://github.com/artificial-intelligence-department/ai_programming_playground/pull/728/files#diff-5dd3d1ff43d8b9a6248f670a4dd67581312ac881c40c680b5eaa2191d7cc4546</w:t>
      </w:r>
      <w:r>
        <w:rPr>
          <w:rStyle w:val="Hyperlink"/>
        </w:rPr>
        <w:fldChar w:fldCharType="end"/>
      </w:r>
      <w:r>
        <w:rPr/>
        <w:t xml:space="preserve"> 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5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Algotester Lab 6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#include &lt;string&gt;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#include &lt;algorithm&gt;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using namespace std;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string removeDuplicatesAndSort(const string&amp; input)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string result = "";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for (int i = 0; i &lt; input.size(); i++)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bool isPresent = false;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 (int j = 0; j &lt; result.size();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 xml:space="preserve">if (input[i] == result[j])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isPresent = true;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break;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(!isPresent) 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result.push_back(input[i]);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sort(result.begin(), result.end());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result;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string finalResult = "";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char board[8][8];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n, x, y;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 (int i = 0; i &lt; 8; i++)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cin &gt;&gt; board[i][j];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cin &gt;&gt; 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 (int i = 0; i &lt; n; i++)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string result = "";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cin &gt;&gt; x &gt;&gt; y;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x -=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y -=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(board[x][y] != 'O')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result.push_back('X');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else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 (x &gt; 0 &amp;&amp; y &gt; 0 &amp;&amp; (board[x - 1][y-1] == 'P'))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result.push_back('P');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 (x &gt; 0 &amp;&amp; y &lt; 8 &amp;&amp; board[x - 1][y + 1] == 'P')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result.push_back('P');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a, b;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if(board[j][y]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if(board[j][y] == 'R')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result.push_back('R');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if(board[x][j]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if(board[x][j] == 'R')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result.push_back('R');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a = x + 1;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 = y + 1;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while (a &lt; 8 &amp;&amp; b &lt; 8)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'B')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result.push_back('B');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a++;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b++;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a = x - 1;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 = y - 1;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while (a &gt;= 0 &amp;&amp; b &gt;= 0)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'B')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result.push_back('B');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a--;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b--;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a = x - 1;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 = y + 1;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while (a &gt;= 0 &amp;&amp; b &lt; 8)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'B')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result.push_back('B');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a--;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b++;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a = x + 1;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 = y - 1;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while (a &lt; 8 &amp;&amp; b &gt;= 0)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'B')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result.push_back('B');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a++;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b--;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knightX[] = {1, -1, 2, -2, -2, 2, -1, 1};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knightY[] = {2, -2, -1, -1, 1, 1, 2, -2};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checkX = x + knightX[j];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checkY = y + knightY[j];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(checkX &gt;= 0 &amp;&amp; checkX &lt; 8 &amp;&amp; checkY &gt;= 0 &amp;&amp; checkY &lt; 8)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if (board[checkX][checkY] == 'N')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result.push_back('N');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kingX[] = {1, -1, -1, 1, 0, 0, -1, 1};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kingY[] = {1, -1, 1, -1, 1, -1, 0, 0};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checkX = x + kingX[j];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checkY = y + kingY[j];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(checkX &gt;= 0 &amp;&amp; checkX &lt; 8 &amp;&amp; checkY &gt;= 0 &amp;&amp; checkY &lt; 8)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if (board[checkX][checkY] == 'K')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result.push_back('K');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(result.empty())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result.push_back('O');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result = removeDuplicatesAndSort(result);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finalResult += result + "\n";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cout &lt;&lt; finalResult;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>Код №5 до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Algotester Lab 6 </w:t>
      </w: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"https://github.com/artificial-intelligence-department/ai_programming_playground/pull/728/files" \l "diff-79a1266a9a913974c10663b701362094e8e732ee03d310502c9d501b6d57aee4"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https://github.com/artificial-intelligence-department/ai_programming_playground/pull/728/files#diff-79a1266a9a913974c10663b701362094e8e732ee03d310502c9d501b6d57aee4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6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Class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Practice task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&lt;string&gt;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#define maxName 64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#define maxContent 512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enum FileOpResult { Success, Opening_failure, Closing_failure 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FileOpResult write_to_file(const char* name, const char* content)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FILE* f;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 = fopen(name, "w");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(f == nullptr)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Opening_failure;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(content != nullptr)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fputs(content, f);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(fclose(f) != 0)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Closing_failure;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Success;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main()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string content, name;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"Введіть назву файлу з розширенням : 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getline(cin, name);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"Введіть рядок: 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getline(cin, content);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FileOpResult result = write_to_file(name.c_str(), content.c_str());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if (result == Success)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"Success";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else if (result == Opening_failure)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cerr &lt;&lt; "Opening_failure";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 if (result == Closing_failure)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cerr &lt;&lt; "Closing_failure";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до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(1)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"https://github.com/artificial-intelligence-department/ai_programming_playground/pull/728/files" \l "diff-a14dab2a41e2bed6aafd949996b06af902c3a386c0c98d5ff64fdf348308eb44"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https://github.com/artificial-intelligence-department/ai_programming_playground/pull/728/files#diff-a14dab2a41e2bed6aafd949996b06af902c3a386c0c98d5ff64fdf348308eb44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#include &lt;string&gt;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#include &lt;fstream&gt;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enum FileOpResult { Success, Opening_failure, Closing_failure 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FileOpResult write_to_file(const char *file_from, const char *file_tot) 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ifstream from;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from.open(file_from);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if (!from.is_open())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Opening_failure;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ofstream tot;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tot.open(file_tot);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if (!tot.is_open())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Opening_failure;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{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string buffer;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while(getline(from, buffer))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tot &lt;&lt; buffer &lt;&lt; "\n";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from.close();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tot.close();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if(from.is_open() || tot.is_open())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Closing_failure;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Success;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string file_from, file_tot;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cout &lt;&lt; "Введіть назву файлу для копіювання з розширенням : 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getline(cin, file_from);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cout &lt;&lt; "Введіть назву файлу для запису з розширенням : 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getline(cin, file_tot);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FileOpResult result = write_to_file(file_from.c_str(), file_tot.c_str());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if (result == Success)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cout &lt;&lt; "Success";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}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else if (result == Opening_failure)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cerr &lt;&lt; "Opening_failure";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}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else if (result == Closing_failure)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cerr &lt;&lt; "Closing_failure";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до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(2)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"https://github.com/artificial-intelligence-department/ai_programming_playground/pull/728/files" \l "diff-a8cff86904df83bbf486a19618a0f719e45a88d92c045702464f9a0dbaf1bbfd"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https://github.com/artificial-intelligence-department/ai_programming_playground/pull/728/files#diff-a8cff86904df83bbf486a19618a0f719e45a88d92c045702464f9a0dbaf1bbfd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'--stdin=Microsoft-MIEngine-In-yaua5wjz.zxb' '--stdout=Microsoft-MIEngine-Out-sgomwfq5.vgv' '--stderr=Microsoft-MIEngine-Error-prqjsbbr.ukr' '--pid=Microsoft-MIEngine-Pid-fkf1wjbw.knk'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Input string: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But the fire is so delightful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But delightful fire is so the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6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4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8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'--stdin=Microsoft-MIEngine-In-d31tpu3m.nfh' '--stdout=Microsoft-MIEngine-Out-xxfjdui2.c5j' '--stderr=Microsoft-MIEngine-Error-rk1f5edv.ple' '--pid=Microsoft-MIEngine-Pid-yibgcthu.htm'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Add 5 films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title=ForestGump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producer=RobertZemeckis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release_date=1994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cost=40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title=StarWar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producer=GeorgeLukas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release_date=1977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cost=80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title=Avengers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producer=AntonyRusso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release_date=2019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cost=300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title=TheGodfather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producer=FrancisCoppola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release_date=1972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cost=10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title=Rokky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producer=JohnAvildsen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release_date=1976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cost=15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Enter maximal cost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150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Avengers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AntonyRusso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2019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300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ForestGump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RobertZemeckis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1994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StarWar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GeorgeLukas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1977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80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TheGodfather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FrancisCoppola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1972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Rokky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JohnAvildsen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1976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15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- &gt;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8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'--stdin=Microsoft-MIEngine-In-3esvyfls.e5s' '--stdout=Microsoft-MIEngine-Out-ynguvbl0.mrn' '--stderr=Microsoft-MIEngine-Error-dbl2kybl.sh1' '--pid=Microsoft-MIEngine-Pid-hv5cadhv.weu' '--dbgExe=C:\msys64\ucrt64\bin\gdb.exe' '--interpreter=mi'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4 9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Слів у останньому рядку F2: 11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229870</wp:posOffset>
                </wp:positionH>
                <wp:positionV relativeFrom="paragraph">
                  <wp:posOffset>-195580</wp:posOffset>
                </wp:positionV>
                <wp:extent cx="4701540" cy="3825240"/>
                <wp:effectExtent l="0" t="0" r="0" b="0"/>
                <wp:wrapSquare wrapText="largest"/>
                <wp:docPr id="3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600" cy="382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01540" cy="3825240"/>
                                  <wp:effectExtent l="0" t="0" r="0" b="0"/>
                                  <wp:docPr id="5" name="Зображення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01540" cy="3825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Файл, з якого переносились дані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18.1pt;margin-top:-15.4pt;width:370.15pt;height:301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01540" cy="3825240"/>
                            <wp:effectExtent l="0" t="0" r="0" b="0"/>
                            <wp:docPr id="6" name="Зображення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01540" cy="3825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Файл, з якого переносились дані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158750</wp:posOffset>
                </wp:positionH>
                <wp:positionV relativeFrom="paragraph">
                  <wp:posOffset>-283210</wp:posOffset>
                </wp:positionV>
                <wp:extent cx="4664075" cy="3390900"/>
                <wp:effectExtent l="0" t="0" r="0" b="0"/>
                <wp:wrapSquare wrapText="largest"/>
                <wp:docPr id="4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4160" cy="339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64075" cy="3329940"/>
                                  <wp:effectExtent l="0" t="0" r="0" b="0"/>
                                  <wp:docPr id="6" name="Зображення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4075" cy="3329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Файл з перенесеними даними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12.5pt;margin-top:-22.3pt;width:367.2pt;height:266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64075" cy="3329940"/>
                            <wp:effectExtent l="0" t="0" r="0" b="0"/>
                            <wp:docPr id="7" name="Зображення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64075" cy="3329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Файл з перенесеними даними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Algotester Lab 4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'--stdin=Microsoft-MIEngine-In-yhcsxgjp.2rd' '--stdout=Microsoft-MIEngine-Out-xw0lcsy0.gh3' '--stderr=Microsoft-MIEngine-Error-reptgyyu.c51' '--pid=Microsoft-MIEngine-Pid-tbosgvd3.pva' '--dbgExe=C:\msys64\ucrt64\bin\gdb.exe' '--interpreter=mi'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10 3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1 2 2 3 3 3 4 5 6 7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4 5 6 7 1 2 3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A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lgotester Lab 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— 2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A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lgotester Lab 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'--stdin=Microsoft-MIEngine-In-0oz0o1gp.ams' '--stdout=Microsoft-MIEngine-Out-fziesd4r.22k' '--stderr=Microsoft-MIEngine-Error-ahbov3lk.syp' '--pid=Microsoft-MIEngine-Pid-iwflfhpy.njg'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OROOOOOO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OONOOOOO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OOOOPOOO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KOQOOOOO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OOOOOOOR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8 1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1 2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5 4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5 1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6 2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8 4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6 7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KR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NR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NP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Q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KQR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QR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(1)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'--stdin=Microsoft-MIEngine-In-1ymg54fi.isx' '--stdout=Microsoft-MIEngine-Out-3fo52stl.snx' '--stderr=Microsoft-MIEngine-Error-rizuxj2f.rjr' '--pid=Microsoft-MIEngine-Pid-wkxukmya.qer'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назву файлу з розширенням : practiceTask1.txt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рядок: done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Success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83820</wp:posOffset>
                </wp:positionH>
                <wp:positionV relativeFrom="paragraph">
                  <wp:posOffset>-114935</wp:posOffset>
                </wp:positionV>
                <wp:extent cx="4930775" cy="1676400"/>
                <wp:effectExtent l="0" t="0" r="0" b="0"/>
                <wp:wrapSquare wrapText="largest"/>
                <wp:docPr id="5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920" cy="1676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930775" cy="1310640"/>
                                  <wp:effectExtent l="0" t="0" r="0" b="0"/>
                                  <wp:docPr id="7" name="Зображення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Зображення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0775" cy="1310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Файл із записаним рядком згідно завданню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6.6pt;margin-top:-9.05pt;width:388.2pt;height:131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930775" cy="1310640"/>
                            <wp:effectExtent l="0" t="0" r="0" b="0"/>
                            <wp:docPr id="8" name="Зображення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Зображення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0775" cy="1310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Файл із записаним рядком згідно завданню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(1)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(2)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'--stdin=Microsoft-MIEngine-In-dtnm2foj.jr1' '--stdout=Microsoft-MIEngine-Out-hgkjjivi.pry' '--stderr=Microsoft-MIEngine-Error-1dvoazih.5di' '--pid=Microsoft-MIEngine-Pid-uglmqnmf.xka' '--dbgExe=C:\msys64\ucrt64\bin\gdb.exe' '--interpreter=mi'      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назву файлу для копіювання з розширенням : toCopy.txt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назву файлу для запису з розширенням : toPaste.txt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Success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-20955</wp:posOffset>
                </wp:positionH>
                <wp:positionV relativeFrom="paragraph">
                  <wp:posOffset>152400</wp:posOffset>
                </wp:positionV>
                <wp:extent cx="4610100" cy="3192780"/>
                <wp:effectExtent l="0" t="0" r="0" b="0"/>
                <wp:wrapSquare wrapText="largest"/>
                <wp:docPr id="6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60" cy="319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10100" cy="2613660"/>
                                  <wp:effectExtent l="0" t="0" r="0" b="0"/>
                                  <wp:docPr id="8" name="Зображення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Зображення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2613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Текст скопійовано з одного файлу в інший, згідно завданню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-1.65pt;margin-top:12pt;width:362.95pt;height:251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10100" cy="2613660"/>
                            <wp:effectExtent l="0" t="0" r="0" b="0"/>
                            <wp:docPr id="9" name="Зображення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Зображення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2613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Текст скопійовано з одного файлу в інший, згідно завданню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(2)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>,5 год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6.</w:t>
        <w:tab/>
        <w:t>Командна робота: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-80645</wp:posOffset>
                </wp:positionH>
                <wp:positionV relativeFrom="paragraph">
                  <wp:posOffset>205740</wp:posOffset>
                </wp:positionV>
                <wp:extent cx="6300470" cy="4450080"/>
                <wp:effectExtent l="0" t="0" r="0" b="0"/>
                <wp:wrapSquare wrapText="largest"/>
                <wp:docPr id="7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44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Обговорення завдань у онлайн-режимі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6300470" cy="4080510"/>
                                  <wp:effectExtent l="0" t="0" r="0" b="0"/>
                                  <wp:docPr id="9" name="Зображення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4080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-6.35pt;margin-top:16.2pt;width:496.05pt;height:350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Обговорення завдань у онлайн-режимі</w:t>
                      </w:r>
                      <w:r>
                        <w:rPr/>
                        <w:drawing>
                          <wp:inline distT="0" distB="0" distL="0" distR="0">
                            <wp:extent cx="6300470" cy="4080510"/>
                            <wp:effectExtent l="0" t="0" r="0" b="0"/>
                            <wp:docPr id="10" name="Зображення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4080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-71120</wp:posOffset>
                </wp:positionH>
                <wp:positionV relativeFrom="paragraph">
                  <wp:posOffset>-506095</wp:posOffset>
                </wp:positionV>
                <wp:extent cx="5894070" cy="4530090"/>
                <wp:effectExtent l="0" t="0" r="0" b="0"/>
                <wp:wrapSquare wrapText="largest"/>
                <wp:docPr id="8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3920" cy="453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Коментар товариша по команді до завдання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5894070" cy="4240530"/>
                                  <wp:effectExtent l="0" t="0" r="0" b="0"/>
                                  <wp:docPr id="10" name="Зображення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Зображення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4070" cy="4240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-5.6pt;margin-top:-39.85pt;width:464.05pt;height:356.6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Коментар товариша по команді до завдання</w:t>
                      </w:r>
                      <w:r>
                        <w:rPr/>
                        <w:drawing>
                          <wp:inline distT="0" distB="0" distL="0" distR="0">
                            <wp:extent cx="5894070" cy="4240530"/>
                            <wp:effectExtent l="0" t="0" r="0" b="0"/>
                            <wp:docPr id="11" name="Зображення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Зображення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4070" cy="4240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Лабораторні та практичні роботи виконано, опрацьовано новий матеріал (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робота зі стрічками та файлами</w:t>
      </w:r>
      <w:r>
        <w:rPr>
          <w:rFonts w:eastAsia="Times New Roman" w:cs="Times New Roman" w:ascii="Times New Roman" w:hAnsi="Times New Roman"/>
          <w:sz w:val="24"/>
          <w:szCs w:val="24"/>
        </w:rPr>
        <w:t>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19"/>
      <w:footerReference w:type="first" r:id="rId20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Cambria">
    <w:charset w:val="cc" w:characterSet="windows-1251"/>
    <w:family w:val="swiss"/>
    <w:pitch w:val="variable"/>
  </w:font>
  <w:font w:name="Tahoma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Cambria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Georgia"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Times New Roman">
    <w:charset w:val="cc" w:characterSet="windows-1251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end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38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star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)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Calibri" w:cs="Calibr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mbria" w:hAnsi="Cambria" w:eastAsia="Calibri" w:cs="Calibr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Calibri" w:cs="Tahoma"/>
      <w:sz w:val="16"/>
      <w:szCs w:val="16"/>
      <w:lang w:val="uk-UA" w:eastAsia="uk-UA"/>
    </w:rPr>
  </w:style>
  <w:style w:type="character" w:styleId="HeaderChar">
    <w:name w:val="Header Char"/>
    <w:basedOn w:val="DefaultParagraphFont"/>
    <w:qFormat/>
    <w:rPr>
      <w:rFonts w:eastAsia="Calibri"/>
      <w:lang w:val="uk-UA" w:eastAsia="uk-UA"/>
    </w:rPr>
  </w:style>
  <w:style w:type="character" w:styleId="FooterChar">
    <w:name w:val="Footer Char"/>
    <w:basedOn w:val="DefaultParagraphFont"/>
    <w:qFormat/>
    <w:rPr>
      <w:rFonts w:eastAsia="Calibri"/>
      <w:lang w:val="uk-UA" w:eastAsia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>
    <w:name w:val="Heading 1 Char"/>
    <w:basedOn w:val="DefaultParagraphFont"/>
    <w:qFormat/>
    <w:rPr>
      <w:rFonts w:ascii="Cambria" w:hAnsi="Cambria" w:eastAsia="Calibri" w:cs="Calibri"/>
      <w:color w:themeColor="accent1" w:themeShade="bf" w:val="365F91"/>
      <w:sz w:val="32"/>
      <w:szCs w:val="32"/>
      <w:lang w:val="uk-UA" w:eastAsia="uk-UA"/>
    </w:rPr>
  </w:style>
  <w:style w:type="character" w:styleId="Heading2Char">
    <w:name w:val="Heading 2 Char"/>
    <w:basedOn w:val="DefaultParagraphFont"/>
    <w:qFormat/>
    <w:rPr>
      <w:rFonts w:ascii="Cambria" w:hAnsi="Cambria" w:eastAsia="Calibri" w:cs="Calibr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overflowPunct w:val="fals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qFormat/>
    <w:pPr>
      <w:spacing w:lineRule="auto" w:line="240" w:before="0" w:after="0"/>
      <w:ind w:start="720"/>
      <w:contextualSpacing/>
      <w:jc w:val="center"/>
    </w:pPr>
    <w:rPr/>
  </w:style>
  <w:style w:type="paragraph" w:styleId="BalloonText">
    <w:name w:val="Balloon Text"/>
    <w:basedOn w:val="Normal1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Ілюстрація"/>
    <w:basedOn w:val="Caption"/>
    <w:qFormat/>
    <w:pPr/>
    <w:rPr/>
  </w:style>
  <w:style w:type="paragraph" w:styleId="Style13">
    <w:name w:val="Вміст таблиці"/>
    <w:basedOn w:val="Normal"/>
    <w:qFormat/>
    <w:pPr>
      <w:widowControl w:val="false"/>
      <w:suppressLineNumbers/>
    </w:pPr>
    <w:rPr/>
  </w:style>
  <w:style w:type="paragraph" w:styleId="Style14">
    <w:name w:val="Заголовок таблиці"/>
    <w:basedOn w:val="Style13"/>
    <w:qFormat/>
    <w:pPr>
      <w:suppressLineNumbers/>
      <w:jc w:val="center"/>
    </w:pPr>
    <w:rPr>
      <w:b/>
      <w:bCs/>
    </w:rPr>
  </w:style>
  <w:style w:type="paragraph" w:styleId="Style15">
    <w:name w:val="Вміст рамки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geeksforgeeks.org/basics-file-handling-c/?ref=lbp" TargetMode="External"/><Relationship Id="rId4" Type="http://schemas.openxmlformats.org/officeDocument/2006/relationships/hyperlink" Target="https://vns.lpnu.ua/pluginfile.php?file=%2F1250065%2Fmod_resource%2Fcontent%2F1%2F&#1051;&#1072;&#1073;&#1086;&#1088;&#1072;&#1090;&#1086;&#1088;&#1085;&#1072; &#1088;&#1086;&#1073;&#1086;&#1090;&#1072; &#8470; 6.pdf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7.jpeg"/><Relationship Id="rId17" Type="http://schemas.openxmlformats.org/officeDocument/2006/relationships/image" Target="media/image8.png"/><Relationship Id="rId18" Type="http://schemas.openxmlformats.org/officeDocument/2006/relationships/image" Target="media/image8.png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лаб</Template>
  <TotalTime>5572</TotalTime>
  <Application>LibreOffice/7.6.2.1$Windows_X86_64 LibreOffice_project/56f7684011345957bbf33a7ee678afaf4d2ba333</Application>
  <AppVersion>15.0000</AppVersion>
  <Pages>38</Pages>
  <Words>2622</Words>
  <Characters>16183</Characters>
  <CharactersWithSpaces>22784</CharactersWithSpaces>
  <Paragraphs>814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2023-12-04T19:09:29Z</dcterms:created>
  <dc:creator/>
  <dc:description/>
  <dc:language>uk-UA</dc:language>
  <cp:lastModifiedBy/>
  <dcterms:modified xsi:type="dcterms:W3CDTF">2023-12-22T11:43:04Z</dcterms:modified>
  <cp:revision>9</cp:revision>
  <dc:subject/>
  <dc:title>Шаблон для лаб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