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6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Зв’язні списки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0" w:name="docs-internal-guid-efd8ed32-7fff-b8af-b0"/>
      <w:bookmarkEnd w:id="0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Динамічні структури (Черга, Стек, Списки, Дерево). Алгоритми обробки динамічних структур.  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Виконати практичні та лабораторні завдання, опрацювавши теорію.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Зв’язні списки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Двозв’язні списки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Бінарні дерева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https://www.geeksforgeeks.org/introduction-to-linked-list-data-structure-and-algorithm-tutorial/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numPr>
          <w:ilvl w:val="1"/>
          <w:numId w:val="3"/>
        </w:numPr>
        <w:spacing w:lineRule="auto" w:line="240" w:before="0" w:after="0"/>
        <w:ind w:hanging="360" w:star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 частково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https://www.geeksforgeeks.org/data-structures/linked-list/doubly-linked-list/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5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https://www.geeksforgeeks.org/applications-advantages-and-disadvantages-of-binary-tree/?ref=lbp</w:t>
        </w:r>
      </w:hyperlink>
      <w:hyperlink r:id="rId6">
        <w:r>
          <w:rPr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 xml:space="preserve"> </w:t>
        </w:r>
      </w:hyperlink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7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https://www.programiz.com/dsa/binary-tree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 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8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https://www.geeksforgeeks.org/tree-traversals-inorder-preorder-and-postorder/</w:t>
        </w:r>
      </w:hyperlink>
      <w:hyperlink r:id="rId9">
        <w:r>
          <w:rPr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 xml:space="preserve"> </w:t>
        </w:r>
      </w:hyperlink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частково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.23 </w:t>
      </w:r>
    </w:p>
    <w:p>
      <w:pPr>
        <w:pStyle w:val="Normal1"/>
        <w:keepNext w:val="false"/>
        <w:keepLines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Algotester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8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70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Algotester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8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1597025</wp:posOffset>
                </wp:positionH>
                <wp:positionV relativeFrom="paragraph">
                  <wp:posOffset>111760</wp:posOffset>
                </wp:positionV>
                <wp:extent cx="2294255" cy="10093960"/>
                <wp:effectExtent l="0" t="0" r="0" b="0"/>
                <wp:wrapSquare wrapText="largest"/>
                <wp:docPr id="2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00939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294255" cy="9728200"/>
                                  <wp:effectExtent l="0" t="0" r="0" b="0"/>
                                  <wp:docPr id="3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4255" cy="9728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Блок-схема 1 до Algotester lab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80.65pt;height:794.8pt;mso-wrap-distance-left:0pt;mso-wrap-distance-right:0pt;mso-wrap-distance-top:0pt;mso-wrap-distance-bottom:0pt;margin-top:8.8pt;mso-position-vertical-relative:text;margin-left:125.7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294255" cy="9728200"/>
                            <wp:effectExtent l="0" t="0" r="0" b="0"/>
                            <wp:docPr id="4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94255" cy="9728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Блок-схема 1 до Algotester lab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хв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Завдання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Practice Task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 год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&lt;fstream&gt;</w:t>
      </w:r>
    </w:p>
    <w:p>
      <w:pPr>
        <w:pStyle w:val="Normal1"/>
        <w:rPr/>
      </w:pPr>
      <w:r>
        <w:rPr/>
        <w:t>#include &lt;cstring&gt;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class Node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char* data;</w:t>
      </w:r>
    </w:p>
    <w:p>
      <w:pPr>
        <w:pStyle w:val="Normal1"/>
        <w:rPr/>
      </w:pPr>
      <w:r>
        <w:rPr/>
        <w:t xml:space="preserve">    </w:t>
      </w:r>
      <w:r>
        <w:rPr/>
        <w:t>Node* prev;</w:t>
      </w:r>
    </w:p>
    <w:p>
      <w:pPr>
        <w:pStyle w:val="Normal1"/>
        <w:rPr/>
      </w:pPr>
      <w:r>
        <w:rPr/>
        <w:t xml:space="preserve">    </w:t>
      </w:r>
      <w:r>
        <w:rPr/>
        <w:t>Node* next;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Node(char* appendedData)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data = new char[strlen(appendedData) + 1];</w:t>
      </w:r>
    </w:p>
    <w:p>
      <w:pPr>
        <w:pStyle w:val="Normal1"/>
        <w:rPr/>
      </w:pPr>
      <w:r>
        <w:rPr/>
        <w:t xml:space="preserve">        </w:t>
      </w:r>
      <w:r>
        <w:rPr/>
        <w:t>strcpy(data, appendedData);</w:t>
      </w:r>
    </w:p>
    <w:p>
      <w:pPr>
        <w:pStyle w:val="Normal1"/>
        <w:rPr/>
      </w:pPr>
      <w:r>
        <w:rPr/>
        <w:t xml:space="preserve">        </w:t>
      </w:r>
      <w:r>
        <w:rPr/>
        <w:t>prev = NULL;</w:t>
      </w:r>
    </w:p>
    <w:p>
      <w:pPr>
        <w:pStyle w:val="Normal1"/>
        <w:rPr/>
      </w:pPr>
      <w:r>
        <w:rPr/>
        <w:t xml:space="preserve">        </w:t>
      </w:r>
      <w:r>
        <w:rPr/>
        <w:t>next = NULL;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</w:p>
    <w:p>
      <w:pPr>
        <w:pStyle w:val="Normal1"/>
        <w:rPr/>
      </w:pPr>
      <w:r>
        <w:rPr/>
        <w:t>};</w:t>
      </w:r>
    </w:p>
    <w:p>
      <w:pPr>
        <w:pStyle w:val="Normal1"/>
        <w:rPr/>
      </w:pPr>
      <w:r>
        <w:rPr/>
        <w:t>class List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Node* head;</w:t>
      </w:r>
    </w:p>
    <w:p>
      <w:pPr>
        <w:pStyle w:val="Normal1"/>
        <w:rPr/>
      </w:pPr>
      <w:r>
        <w:rPr/>
        <w:t xml:space="preserve">    </w:t>
      </w:r>
      <w:r>
        <w:rPr/>
        <w:t>Node* tail;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List()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head = NULL;</w:t>
      </w:r>
    </w:p>
    <w:p>
      <w:pPr>
        <w:pStyle w:val="Normal1"/>
        <w:rPr/>
      </w:pPr>
      <w:r>
        <w:rPr/>
        <w:t xml:space="preserve">        </w:t>
      </w:r>
      <w:r>
        <w:rPr/>
        <w:t>tail = NULL;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Node* push_front(char* pushData)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Node* newNode = new Node(pushData);</w:t>
      </w:r>
    </w:p>
    <w:p>
      <w:pPr>
        <w:pStyle w:val="Normal1"/>
        <w:rPr/>
      </w:pPr>
      <w:r>
        <w:rPr/>
        <w:t xml:space="preserve">        </w:t>
      </w:r>
      <w:r>
        <w:rPr/>
        <w:t>newNode -&gt; next = head;</w:t>
      </w:r>
    </w:p>
    <w:p>
      <w:pPr>
        <w:pStyle w:val="Normal1"/>
        <w:rPr/>
      </w:pPr>
      <w:r>
        <w:rPr/>
        <w:t xml:space="preserve">        </w:t>
      </w:r>
      <w:r>
        <w:rPr/>
        <w:t xml:space="preserve">if (head != NULL)   </w:t>
      </w:r>
    </w:p>
    <w:p>
      <w:pPr>
        <w:pStyle w:val="Normal1"/>
        <w:rPr/>
      </w:pPr>
      <w:r>
        <w:rPr/>
        <w:t xml:space="preserve">            </w:t>
      </w:r>
      <w:r>
        <w:rPr/>
        <w:t>head -&gt; prev = newNode;</w:t>
      </w:r>
    </w:p>
    <w:p>
      <w:pPr>
        <w:pStyle w:val="Normal1"/>
        <w:rPr/>
      </w:pPr>
      <w:r>
        <w:rPr/>
        <w:t xml:space="preserve">        </w:t>
      </w:r>
      <w:r>
        <w:rPr/>
        <w:t>if (tail == NULL)</w:t>
      </w:r>
    </w:p>
    <w:p>
      <w:pPr>
        <w:pStyle w:val="Normal1"/>
        <w:rPr/>
      </w:pPr>
      <w:r>
        <w:rPr/>
        <w:t xml:space="preserve">            </w:t>
      </w:r>
      <w:r>
        <w:rPr/>
        <w:t>tail = newNode;</w:t>
      </w:r>
    </w:p>
    <w:p>
      <w:pPr>
        <w:pStyle w:val="Normal1"/>
        <w:rPr/>
      </w:pPr>
      <w:r>
        <w:rPr/>
        <w:t xml:space="preserve">        </w:t>
      </w:r>
      <w:r>
        <w:rPr/>
        <w:t>head = newNode;</w:t>
      </w:r>
    </w:p>
    <w:p>
      <w:pPr>
        <w:pStyle w:val="Normal1"/>
        <w:rPr/>
      </w:pPr>
      <w:r>
        <w:rPr/>
        <w:t xml:space="preserve">        </w:t>
      </w:r>
      <w:r>
        <w:rPr/>
        <w:t>return newNode;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void printList (Node* head)</w:t>
      </w:r>
    </w:p>
    <w:p>
      <w:pPr>
        <w:pStyle w:val="Normal1"/>
        <w:rPr/>
      </w:pPr>
      <w:r>
        <w:rPr/>
        <w:t xml:space="preserve">    </w:t>
      </w:r>
      <w:r>
        <w:rPr/>
        <w:t xml:space="preserve">{   </w:t>
      </w:r>
    </w:p>
    <w:p>
      <w:pPr>
        <w:pStyle w:val="Normal1"/>
        <w:rPr/>
      </w:pPr>
      <w:r>
        <w:rPr/>
        <w:t xml:space="preserve">        </w:t>
      </w:r>
      <w:r>
        <w:rPr/>
        <w:t>if (head ==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cout &lt;&lt; "The list is empty" &lt;&lt; endl;</w:t>
      </w:r>
    </w:p>
    <w:p>
      <w:pPr>
        <w:pStyle w:val="Normal1"/>
        <w:rPr/>
      </w:pPr>
      <w:r>
        <w:rPr/>
        <w:t xml:space="preserve">            </w:t>
      </w:r>
      <w:r>
        <w:rPr/>
        <w:t>return;</w:t>
      </w:r>
    </w:p>
    <w:p>
      <w:pPr>
        <w:pStyle w:val="Normal1"/>
        <w:rPr/>
      </w:pPr>
      <w:r>
        <w:rPr/>
        <w:t xml:space="preserve">        </w:t>
      </w:r>
      <w:r>
        <w:rPr/>
        <w:t xml:space="preserve">}  </w:t>
      </w:r>
    </w:p>
    <w:p>
      <w:pPr>
        <w:pStyle w:val="Normal1"/>
        <w:rPr/>
      </w:pPr>
      <w:r>
        <w:rPr/>
        <w:t xml:space="preserve">        </w:t>
      </w:r>
      <w:r>
        <w:rPr/>
        <w:t>Node* ptr = head -&gt; next;</w:t>
      </w:r>
    </w:p>
    <w:p>
      <w:pPr>
        <w:pStyle w:val="Normal1"/>
        <w:rPr/>
      </w:pPr>
      <w:r>
        <w:rPr/>
        <w:t xml:space="preserve">        </w:t>
      </w:r>
      <w:r>
        <w:rPr/>
        <w:t>cout &lt;&lt; head -&gt; data &lt;&lt; "\t";</w:t>
      </w:r>
    </w:p>
    <w:p>
      <w:pPr>
        <w:pStyle w:val="Normal1"/>
        <w:rPr/>
      </w:pPr>
      <w:r>
        <w:rPr/>
        <w:t xml:space="preserve">        </w:t>
      </w:r>
      <w:r>
        <w:rPr/>
        <w:t>while (ptr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cout &lt;&lt; ptr -&gt; data &lt;&lt; "\t";</w:t>
      </w:r>
    </w:p>
    <w:p>
      <w:pPr>
        <w:pStyle w:val="Normal1"/>
        <w:rPr/>
      </w:pPr>
      <w:r>
        <w:rPr/>
        <w:t xml:space="preserve">            </w:t>
      </w:r>
      <w:r>
        <w:rPr/>
        <w:t>ptr = ptr -&gt; next;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void writeToFile(string filename)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ofstream outFile(filename);</w:t>
      </w:r>
    </w:p>
    <w:p>
      <w:pPr>
        <w:pStyle w:val="Normal1"/>
        <w:rPr/>
      </w:pPr>
      <w:r>
        <w:rPr/>
        <w:t xml:space="preserve">            </w:t>
      </w:r>
      <w:r>
        <w:rPr/>
        <w:t>if (!outFile.is_open())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cout &lt;&lt; "Opening error " &lt;&lt; endl;</w:t>
      </w:r>
    </w:p>
    <w:p>
      <w:pPr>
        <w:pStyle w:val="Normal1"/>
        <w:rPr/>
      </w:pPr>
      <w:r>
        <w:rPr/>
        <w:t xml:space="preserve">                </w:t>
      </w:r>
      <w:r>
        <w:rPr/>
        <w:t>return;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Node* current = head;</w:t>
      </w:r>
    </w:p>
    <w:p>
      <w:pPr>
        <w:pStyle w:val="Normal1"/>
        <w:rPr/>
      </w:pPr>
      <w:r>
        <w:rPr/>
        <w:t xml:space="preserve">            </w:t>
      </w:r>
      <w:r>
        <w:rPr/>
        <w:t>while (current != NULL)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outFile &lt;&lt; current -&gt; data &lt;&lt; " ";</w:t>
      </w:r>
    </w:p>
    <w:p>
      <w:pPr>
        <w:pStyle w:val="Normal1"/>
        <w:rPr/>
      </w:pPr>
      <w:r>
        <w:rPr/>
        <w:t xml:space="preserve">                </w:t>
      </w:r>
      <w:r>
        <w:rPr/>
        <w:t>current = current -&gt; next;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outFile.close();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void readFromFile(string filename)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ifstream inFile(filename);</w:t>
      </w:r>
    </w:p>
    <w:p>
      <w:pPr>
        <w:pStyle w:val="Normal1"/>
        <w:rPr/>
      </w:pPr>
      <w:r>
        <w:rPr/>
        <w:t xml:space="preserve">            </w:t>
      </w:r>
      <w:r>
        <w:rPr/>
        <w:t>if (!inFile.is_open())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cout &lt;&lt; "Opening error " &lt;&lt; endl;</w:t>
      </w:r>
    </w:p>
    <w:p>
      <w:pPr>
        <w:pStyle w:val="Normal1"/>
        <w:rPr/>
      </w:pPr>
      <w:r>
        <w:rPr/>
        <w:t xml:space="preserve">                </w:t>
      </w:r>
      <w:r>
        <w:rPr/>
        <w:t>return;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char data[512];</w:t>
      </w:r>
    </w:p>
    <w:p>
      <w:pPr>
        <w:pStyle w:val="Normal1"/>
        <w:rPr/>
      </w:pPr>
      <w:r>
        <w:rPr/>
        <w:t xml:space="preserve">            </w:t>
      </w:r>
      <w:r>
        <w:rPr/>
        <w:t>while (inFile &gt;&gt; data)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push_front(data);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inFile.close();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>};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void deleteElement(List&amp; list, int index)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int count = 1;</w:t>
      </w:r>
    </w:p>
    <w:p>
      <w:pPr>
        <w:pStyle w:val="Normal1"/>
        <w:rPr/>
      </w:pPr>
      <w:r>
        <w:rPr/>
        <w:t xml:space="preserve">        </w:t>
      </w:r>
      <w:r>
        <w:rPr/>
        <w:t>Node* ptr = list.head;</w:t>
      </w:r>
    </w:p>
    <w:p>
      <w:pPr>
        <w:pStyle w:val="Normal1"/>
        <w:rPr/>
      </w:pPr>
      <w:r>
        <w:rPr/>
        <w:t xml:space="preserve">        </w:t>
      </w:r>
      <w:r>
        <w:rPr/>
        <w:t>while (ptr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if(count == index)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if (ptr -&gt; prev != NULL)</w:t>
      </w:r>
    </w:p>
    <w:p>
      <w:pPr>
        <w:pStyle w:val="Normal1"/>
        <w:rPr/>
      </w:pPr>
      <w:r>
        <w:rPr/>
        <w:t xml:space="preserve">                    </w:t>
      </w:r>
      <w:r>
        <w:rPr/>
        <w:t>ptr -&gt; prev -&gt; next = ptr -&gt; next;</w:t>
      </w:r>
    </w:p>
    <w:p>
      <w:pPr>
        <w:pStyle w:val="Normal1"/>
        <w:rPr/>
      </w:pPr>
      <w:r>
        <w:rPr/>
        <w:t xml:space="preserve">                </w:t>
      </w:r>
      <w:r>
        <w:rPr/>
        <w:t>else list.head = ptr -&gt; next;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            </w:t>
      </w:r>
      <w:r>
        <w:rPr/>
        <w:t>if (ptr -&gt;next != NULL)</w:t>
      </w:r>
    </w:p>
    <w:p>
      <w:pPr>
        <w:pStyle w:val="Normal1"/>
        <w:rPr/>
      </w:pPr>
      <w:r>
        <w:rPr/>
        <w:t xml:space="preserve">                    </w:t>
      </w:r>
      <w:r>
        <w:rPr/>
        <w:t>ptr -&gt; next -&gt; prev = ptr -&gt; prev;</w:t>
      </w:r>
    </w:p>
    <w:p>
      <w:pPr>
        <w:pStyle w:val="Normal1"/>
        <w:rPr/>
      </w:pPr>
      <w:r>
        <w:rPr/>
        <w:t xml:space="preserve">                </w:t>
      </w:r>
      <w:r>
        <w:rPr/>
        <w:t>else list.tail = ptr -&gt; prev;</w:t>
      </w:r>
    </w:p>
    <w:p>
      <w:pPr>
        <w:pStyle w:val="Normal1"/>
        <w:rPr/>
      </w:pPr>
      <w:r>
        <w:rPr/>
        <w:t xml:space="preserve">            </w:t>
      </w:r>
    </w:p>
    <w:p>
      <w:pPr>
        <w:pStyle w:val="Normal1"/>
        <w:rPr/>
      </w:pPr>
      <w:r>
        <w:rPr/>
        <w:t xml:space="preserve">                </w:t>
      </w:r>
      <w:r>
        <w:rPr/>
        <w:t>delete ptr;</w:t>
      </w:r>
    </w:p>
    <w:p>
      <w:pPr>
        <w:pStyle w:val="Normal1"/>
        <w:rPr/>
      </w:pPr>
      <w:r>
        <w:rPr/>
        <w:t xml:space="preserve">                </w:t>
      </w:r>
      <w:r>
        <w:rPr/>
        <w:t>break;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count++;</w:t>
      </w:r>
    </w:p>
    <w:p>
      <w:pPr>
        <w:pStyle w:val="Normal1"/>
        <w:rPr/>
      </w:pPr>
      <w:r>
        <w:rPr/>
        <w:t xml:space="preserve">            </w:t>
      </w:r>
      <w:r>
        <w:rPr/>
        <w:t>ptr = ptr -&gt; next;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  <w:t>void deleteList(List&amp; list)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Node* node = list.head;</w:t>
      </w:r>
    </w:p>
    <w:p>
      <w:pPr>
        <w:pStyle w:val="Normal1"/>
        <w:rPr/>
      </w:pPr>
      <w:r>
        <w:rPr/>
        <w:t xml:space="preserve">    </w:t>
      </w:r>
      <w:r>
        <w:rPr/>
        <w:t>Node* toDelete = NULL;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while (node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toDelete = node -&gt; next;</w:t>
      </w:r>
    </w:p>
    <w:p>
      <w:pPr>
        <w:pStyle w:val="Normal1"/>
        <w:rPr/>
      </w:pPr>
      <w:r>
        <w:rPr/>
        <w:t xml:space="preserve">            </w:t>
      </w:r>
      <w:r>
        <w:rPr/>
        <w:t>delete node;</w:t>
      </w:r>
    </w:p>
    <w:p>
      <w:pPr>
        <w:pStyle w:val="Normal1"/>
        <w:rPr/>
      </w:pPr>
      <w:r>
        <w:rPr/>
        <w:t xml:space="preserve">            </w:t>
      </w:r>
      <w:r>
        <w:rPr/>
        <w:t>node = toDelete;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list.head = NULL;</w:t>
      </w:r>
    </w:p>
    <w:p>
      <w:pPr>
        <w:pStyle w:val="Normal1"/>
        <w:rPr/>
      </w:pPr>
      <w:r>
        <w:rPr/>
        <w:t xml:space="preserve">    </w:t>
      </w:r>
      <w:r>
        <w:rPr/>
        <w:t>list.tail = NULL;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int i, n;</w:t>
      </w:r>
    </w:p>
    <w:p>
      <w:pPr>
        <w:pStyle w:val="Normal1"/>
        <w:rPr/>
      </w:pPr>
      <w:r>
        <w:rPr/>
        <w:t xml:space="preserve">    </w:t>
      </w:r>
      <w:r>
        <w:rPr/>
        <w:t>char input[512];</w:t>
      </w:r>
    </w:p>
    <w:p>
      <w:pPr>
        <w:pStyle w:val="Normal1"/>
        <w:rPr/>
      </w:pPr>
      <w:r>
        <w:rPr/>
        <w:t xml:space="preserve">    </w:t>
      </w:r>
      <w:r>
        <w:rPr/>
        <w:t>string filename;</w:t>
      </w:r>
    </w:p>
    <w:p>
      <w:pPr>
        <w:pStyle w:val="Normal1"/>
        <w:rPr/>
      </w:pPr>
      <w:r>
        <w:rPr/>
        <w:t xml:space="preserve">    </w:t>
      </w:r>
      <w:r>
        <w:rPr/>
        <w:t>List newList;</w:t>
      </w:r>
    </w:p>
    <w:p>
      <w:pPr>
        <w:pStyle w:val="Normal1"/>
        <w:rPr/>
      </w:pPr>
      <w:r>
        <w:rPr/>
        <w:t xml:space="preserve">    </w:t>
      </w:r>
      <w:r>
        <w:rPr/>
        <w:t>cout &lt;&lt; "Write a number of elements" &lt;&lt; endl;</w:t>
      </w:r>
    </w:p>
    <w:p>
      <w:pPr>
        <w:pStyle w:val="Normal1"/>
        <w:rPr/>
      </w:pPr>
      <w:r>
        <w:rPr/>
        <w:t xml:space="preserve">    </w:t>
      </w:r>
      <w:r>
        <w:rPr/>
        <w:t>cin &gt;&gt; n;</w:t>
      </w:r>
    </w:p>
    <w:p>
      <w:pPr>
        <w:pStyle w:val="Normal1"/>
        <w:rPr/>
      </w:pPr>
      <w:r>
        <w:rPr/>
        <w:t xml:space="preserve">    </w:t>
      </w:r>
    </w:p>
    <w:p>
      <w:pPr>
        <w:pStyle w:val="Normal1"/>
        <w:rPr/>
      </w:pPr>
      <w:r>
        <w:rPr/>
        <w:t xml:space="preserve">    </w:t>
      </w:r>
      <w:r>
        <w:rPr/>
        <w:t>cout &lt;&lt; "Add the elements" &lt;&lt; endl;</w:t>
      </w:r>
    </w:p>
    <w:p>
      <w:pPr>
        <w:pStyle w:val="Normal1"/>
        <w:rPr/>
      </w:pPr>
      <w:r>
        <w:rPr/>
        <w:t xml:space="preserve">    </w:t>
      </w:r>
      <w:r>
        <w:rPr/>
        <w:t>while(n &gt; 0)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cin &gt;&gt; input;</w:t>
      </w:r>
    </w:p>
    <w:p>
      <w:pPr>
        <w:pStyle w:val="Normal1"/>
        <w:rPr/>
      </w:pPr>
      <w:r>
        <w:rPr/>
        <w:t xml:space="preserve">        </w:t>
      </w:r>
      <w:r>
        <w:rPr/>
        <w:t>newList.push_front(input);</w:t>
      </w:r>
    </w:p>
    <w:p>
      <w:pPr>
        <w:pStyle w:val="Normal1"/>
        <w:rPr/>
      </w:pPr>
      <w:r>
        <w:rPr/>
        <w:t xml:space="preserve">        </w:t>
      </w:r>
      <w:r>
        <w:rPr/>
        <w:t xml:space="preserve">newList.printList(newList.head); </w:t>
      </w:r>
    </w:p>
    <w:p>
      <w:pPr>
        <w:pStyle w:val="Normal1"/>
        <w:rPr/>
      </w:pPr>
      <w:r>
        <w:rPr/>
        <w:t xml:space="preserve">        </w:t>
      </w:r>
      <w:r>
        <w:rPr/>
        <w:t>cout &lt;&lt; endl;</w:t>
      </w:r>
    </w:p>
    <w:p>
      <w:pPr>
        <w:pStyle w:val="Normal1"/>
        <w:rPr/>
      </w:pPr>
      <w:r>
        <w:rPr/>
        <w:t xml:space="preserve">        </w:t>
      </w:r>
      <w:r>
        <w:rPr/>
        <w:t>n--;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newList.writeToFile("lab10.txt");</w:t>
      </w:r>
    </w:p>
    <w:p>
      <w:pPr>
        <w:pStyle w:val="Normal1"/>
        <w:rPr/>
      </w:pPr>
      <w:r>
        <w:rPr/>
        <w:t xml:space="preserve">    </w:t>
      </w:r>
      <w:r>
        <w:rPr/>
        <w:t>deleteList(newList);</w:t>
      </w:r>
    </w:p>
    <w:p>
      <w:pPr>
        <w:pStyle w:val="Normal1"/>
        <w:rPr/>
      </w:pPr>
      <w:r>
        <w:rPr/>
        <w:t xml:space="preserve">    </w:t>
      </w:r>
      <w:r>
        <w:rPr/>
        <w:t>newList.printList(newList.head);</w:t>
      </w:r>
    </w:p>
    <w:p>
      <w:pPr>
        <w:pStyle w:val="Normal1"/>
        <w:rPr/>
      </w:pPr>
      <w:r>
        <w:rPr/>
        <w:t xml:space="preserve">    </w:t>
      </w:r>
      <w:r>
        <w:rPr/>
        <w:t>cout &lt;&lt; endl;</w:t>
      </w:r>
    </w:p>
    <w:p>
      <w:pPr>
        <w:pStyle w:val="Normal1"/>
        <w:rPr/>
      </w:pPr>
      <w:r>
        <w:rPr/>
        <w:t xml:space="preserve">    </w:t>
      </w:r>
      <w:r>
        <w:rPr/>
        <w:t>newList.readFromFile("lab10.txt");</w:t>
      </w:r>
    </w:p>
    <w:p>
      <w:pPr>
        <w:pStyle w:val="Normal1"/>
        <w:rPr/>
      </w:pPr>
      <w:r>
        <w:rPr/>
        <w:t xml:space="preserve">    </w:t>
      </w:r>
      <w:r>
        <w:rPr/>
        <w:t>newList.printList(newList.head);</w:t>
      </w:r>
    </w:p>
    <w:p>
      <w:pPr>
        <w:pStyle w:val="Normal1"/>
        <w:rPr/>
      </w:pPr>
      <w:r>
        <w:rPr/>
        <w:t xml:space="preserve">    </w:t>
      </w:r>
    </w:p>
    <w:p>
      <w:pPr>
        <w:pStyle w:val="Normal1"/>
        <w:rPr/>
      </w:pPr>
      <w:r>
        <w:rPr/>
        <w:t xml:space="preserve">    </w:t>
      </w:r>
      <w:r>
        <w:rPr/>
        <w:t>deleteList(newList);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10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"https://github.com/artificial-intelligence-department/ai_programming_playground/pull/877/files" \l "diff-f2c28c9fceb3b980f22a0893e93d0cd5a20c80d859b5ee17e6b501001cb7864c"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https://github.com/artificial-intelligence-department/ai_programming_playground/pull/877/files#diff-f2c28c9fceb3b980f22a0893e93d0cd5a20c80d859b5ee17e6b501001cb7864c</w:t>
      </w:r>
      <w:r>
        <w:rPr>
          <w:rStyle w:val="Hyperlink"/>
        </w:rPr>
        <w:fldChar w:fldCharType="end"/>
      </w:r>
      <w:hyperlink r:id="rId12">
        <w:r>
          <w:rPr/>
          <w:t xml:space="preserve"> </w:t>
        </w:r>
      </w:hyperlink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2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 xml:space="preserve"> Algotester Lab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8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template &lt;typename T&gt;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class Array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public: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*container;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size;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Array(T value)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capacity = 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 = new T[capacity];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size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expand()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newCapacity = capacity * 2;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*newArray = new T[newCapacity];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size;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newArray[i] = container[i];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 = newArray;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capacity = newCapacity;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insert(int index, int number)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size += number;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while (size &gt;= capacity)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(size &gt;= capacity)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expand();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size - 1; i &gt; index - 1; i--)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container[i] = container[i - number];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arr[number];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j = 0; j &lt; number; j++)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arr[j];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container[index + j] = arr[j];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string print()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string out;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size;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 +=to_string(container[i]);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 += "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out;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erase(int index, int n)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index; i &lt; index +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container[i] = container[i + n];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size -=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getCapacity()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getSize()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size;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get(int index)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container[index];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set(int index, T newData)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container[index] = newData;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Array&lt;int&gt; initialArray(0);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q;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vector&lt;string&gt; output;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q;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q;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string input;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input;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(input == "size")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output.push_back(to_string(initialArray.getSize()));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"capacity")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output.push_back(to_string(initialArray.getCapacity()));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"insert")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index,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 &gt;&gt;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initialArray.insert(index, n);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"print")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output.push_back(initialArray.print());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"set")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index, data;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 &gt;&gt; data;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initialArray.set(index, data);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"erase")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index,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 &gt;&gt;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initialArray.erase(index, n);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"get")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output.push_back(to_string(initialArray.get(index)));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output.size();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output[i]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Код №2 до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Algotester Lab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8</w:t>
      </w:r>
    </w:p>
    <w:p>
      <w:pPr>
        <w:pStyle w:val="Normal1"/>
        <w:rPr>
          <w:b w:val="false"/>
          <w:bCs w:val="false"/>
        </w:rPr>
      </w:pPr>
      <w:r>
        <w:fldChar w:fldCharType="begin"/>
      </w:r>
      <w:r>
        <w:rPr>
          <w:rStyle w:val="Hyperlink"/>
          <w:sz w:val="24"/>
          <w:b/>
          <w:shd w:fill="auto" w:val="clear"/>
          <w:szCs w:val="24"/>
          <w:bCs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"https://github.com/artificial-intelligence-department/ai_programming_playground/pull/877/files" \l "diff-d5ed8cc2b5e60654b961f7231ec914b4e024fa04494a3e6af87a3156f7839b27"</w:instrText>
      </w:r>
      <w:r>
        <w:rPr>
          <w:rStyle w:val="Hyperlink"/>
          <w:sz w:val="24"/>
          <w:b/>
          <w:shd w:fill="auto" w:val="clear"/>
          <w:szCs w:val="24"/>
          <w:bCs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https://github.com/artificial-intelligence-department/ai_programming_playground/pull/877/files#diff-d5ed8cc2b5e60654b961f7231ec914b4e024fa04494a3e6af87a3156f7839b27</w:t>
      </w:r>
      <w:r>
        <w:rPr>
          <w:rStyle w:val="Hyperlink"/>
          <w:sz w:val="24"/>
          <w:b/>
          <w:shd w:fill="auto" w:val="clear"/>
          <w:szCs w:val="24"/>
          <w:bCs/>
          <w:rFonts w:eastAsia="Times New Roman" w:cs="Times New Roman" w:ascii="Times New Roman" w:hAnsi="Times New Roman"/>
        </w:rPr>
        <w:fldChar w:fldCharType="end"/>
      </w:r>
      <w:hyperlink r:id="rId13">
        <w:r>
          <w:rPr>
            <w:rFonts w:eastAsia="Times New Roman" w:cs="Times New Roman" w:ascii="Times New Roman" w:hAnsi="Times New Roman"/>
            <w:b/>
            <w:bCs/>
            <w:sz w:val="24"/>
            <w:szCs w:val="24"/>
            <w:shd w:fill="auto" w:val="clear"/>
          </w:rPr>
          <w:t xml:space="preserve"> </w:t>
        </w:r>
      </w:hyperlink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3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Algotester Lab 5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n, m, y;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cin &gt;&gt; n &gt;&gt; m;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 board[n][m];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i = 0; i &lt; n; i++)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j = 0; j &lt; m; j++)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 &gt;&gt; board[i][j];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 = m - 1; i &gt;= 0; i--)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j = n - 1; j &gt;= 0; j--)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k = j;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while (board[k][i] == 'S' &amp;&amp; k + 1 &lt; n &amp;&amp; board[k + 1][i] == 'O')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board[k + 1][i] = 'S';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board[k][i] = 'O';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k++;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i = 0; i &lt; n; i++)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j = 0; j &lt; m; j++)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board[i][j];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№3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Algotester Lab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"https://github.com/artificial-intelligence-department/ai_programming_playground/pull/877/files" \l "diff-e76d9019dff1f676818a475d48dd5ec03c49724b602c3da3855f27ebf5cb1be5"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https://github.com/artificial-intelligence-department/ai_programming_playground/pull/877/files#diff-e76d9019dff1f676818a475d48dd5ec03c49724b602c3da3855f27ebf5cb1be5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b w:val="false"/>
          <w:bCs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Код №5 до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Algotester Lab 6 </w:t>
      </w:r>
      <w:r>
        <w:fldChar w:fldCharType="begin"/>
      </w:r>
      <w:r>
        <w:rPr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"https://github.com/artificial-intelligence-department/ai_programming_playground/pull/728/files" \l "diff-79a1266a9a913974c10663b701362094e8e732ee03d310502c9d501b6d57aee4"</w:instrText>
      </w:r>
      <w:r>
        <w:rPr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  <w:r>
        <w:rPr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uk-UA"/>
        </w:rPr>
        <w:t>4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Class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Practice task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1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&lt;vector&gt;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Node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data;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prev;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Node(int appendedData)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data = appendedData;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prev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next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List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head;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tail;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List()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push_front(int pushData)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newNode = new Node(pushData);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newNode -&gt; next = head;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(head != NULL)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-&gt; prev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(tail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push_back(int pushData)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newNode = new Node(pushData);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newNode -&gt; next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newNode -&gt; prev = tail;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(head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(tail !=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-&gt; next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return newNode;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void printList (Node* head)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(head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ptr = head -&gt;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temp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head -&gt; data &lt;&lt; "\t";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 (ptr !=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ptr -&gt; data &lt;&lt; "\t";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= ptr -&gt;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void reverse (Node*&amp; head)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(head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ptr = head;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buff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 (ptr !=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buff = ptr -&gt; prev;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-&gt; prev = ptr -&gt;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-&gt; next = buff;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ptr;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= ptr -&gt; prev;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i, n,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"Write a number of elements"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cin &gt;&gt; 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List newList;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temp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ptr;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"Add the elements"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while(n &gt; 0)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cin &gt;&gt;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newList.push_back(input);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n--;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newList.reverse(newList.head);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"Reversed list:"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newList.printList(newList.head);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1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Class Practice task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//#include &lt;vector&gt;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Node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prev;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Node(int appendedData)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data = appendedData;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prev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List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head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push_back(int pushData)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newNode = new Node(pushData);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prev =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(head ==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head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(tail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tail -&gt; next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return newNode;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bool compare(List l1, List l2)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{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if (l1.head ==NULL || l2.head ==NULL)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return false;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n1 = l1.head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n2 = l2.head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count = 1, size1 = 0, size2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while (n1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n1 = n1 -&gt;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size1++;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while (n2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n2 = n2 -&gt;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size2++;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n1 = l1.head;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n2 = l2.head;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if (size1 != size2)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return false;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else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(n1 != NULL &amp;&amp; n2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if (n1 -&gt; data &gt; n2 -&gt; 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    </w:t>
      </w:r>
      <w:r>
        <w:rPr/>
        <w:t>cout &lt;&lt; "Node №" &lt;&lt; count &lt;&lt; "from first list is greater"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else if (n1 -&gt; data &lt; n2 -&gt; 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    </w:t>
      </w:r>
      <w:r>
        <w:rPr/>
        <w:t>cout &lt;&lt; "Node №" &lt;&lt; count &lt;&lt; "from second list is greater"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else cout &lt;&lt; "Nodes №" &lt;&lt; count &lt;&lt; "are equal"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n1 = n1 -&gt;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n2 = n2 -&gt;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count++;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true;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input;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 l1, l2;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l1.push_back(1);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l1.push_back(3);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l1.push_back(4);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l2.push_back(4);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l2.push_back(3);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l2.push_back(1);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if (!compare(l1, l2))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"Lists cannot be fully compared";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ab/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Class Practice task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2</w:t>
      </w:r>
    </w:p>
    <w:p>
      <w:pPr>
        <w:pStyle w:val="Normal1"/>
        <w:rPr>
          <w:b w:val="false"/>
          <w:bCs w:val="false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"https://github.com/artificial-intelligence-department/ai_programming_playground/pull/877/files" \l "diff-a0cef907dcce6e6b5ac75d11b3e594dcdadb26431feaae4169ff276e3ed3eb18"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https://github.com/artificial-intelligence-department/ai_programming_playground/pull/877/files#diff-a0cef907dcce6e6b5ac75d11b3e594dcdadb26431feaae4169ff276e3ed3eb18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uk-UA"/>
        </w:rPr>
        <w:fldChar w:fldCharType="end"/>
      </w:r>
      <w:hyperlink r:id="rId14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lang w:val="uk-UA"/>
          </w:rPr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Class Practice task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&lt;cmath&gt;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Node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prev;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Node(int appendedData)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data = appendedData;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prev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List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head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size()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int size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n = 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(n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 = n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return size;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push_back(int pushData)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newNode = new Node(pushData);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prev =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(head ==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head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(tail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tail -&gt; next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return newNode;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void printList (Node* head)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(head ==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return;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ptr = head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temp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head -&gt; data &lt;&lt; "\t";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(ptr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cout &lt;&lt; ptr -&gt; data &lt;&lt; "\t";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ptr = ptr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}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List add(List l1, List l2)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List finalList;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int n1 = 0, n2 = 0, sum = 0, size1 = l1.size(), size2 = l2.size(), buff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ptr1 = l1.head;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ptr2 = l2.head;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buff = size1;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(size1 != 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n1 += (ptr1 -&gt; data) * pow(10, (buff - size1));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ptr1 = ptr1 -&gt;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size1--;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buff = size2;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(size2 != 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n2 += (ptr2 -&gt; data) * pow(10, (buff - size2));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ptr2 = ptr2 -&gt;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size2--;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sum = n1 + n2;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finalList.push_back(sum);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return finalList;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 l1, l2, l3;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l1.push_back(9);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l1.push_back(7);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l1.push_back(3);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l2.push_back(4);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l2.push_back(5);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l3 = add(l1, l2);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cout &lt;&lt; "Final list:"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l3.printList(l3.head);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} 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Practice task 3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"https://github.com/artificial-intelligence-department/ai_programming_playground/pull/877/files" \l "diff-2a5743d924032fc003766f9e8aed7e4acaddf6db831e5dd130397e45eadab77b"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https://github.com/artificial-intelligence-department/ai_programming_playground/pull/877/files#diff-2a5743d924032fc003766f9e8aed7e4acaddf6db831e5dd130397e45eadab77b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hyperlink r:id="rId15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lang w:val="en-US"/>
          </w:rPr>
          <w:t xml:space="preserve"> </w:t>
        </w:r>
      </w:hyperlink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Class Practice task 4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#include &lt;cmath&gt;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class Node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int data;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right;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left;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Node(int appendedData)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data = appendedData;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right = NULL;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left = NULL;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class Tree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root;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root = NULL;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void insert(int appendData)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(root ==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root = new Node (appendData);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Node* newNode = root;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while(newNode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 xml:space="preserve">{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if(newNode -&gt; data == appendData)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else if (appendData &gt; newNode -&gt; 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if(newNode -&gt; right ==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newNode -&gt; right = new Node(appendData);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else newNode = newNode -&gt; right;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else if(appendData &lt; newNode -&gt; 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if(newNode -&gt; left ==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newNode -&gt; left = new Node(appendData);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else newNode = newNode -&gt; left;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void printTree(Node* node)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(node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(node-&gt;left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printTree(node-&gt;left);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cout &lt;&lt; node-&gt;data &lt;&lt; "\t";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(node-&gt;right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printTree(node-&gt;right);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Node* create_mirror_flip(Node* root)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node = root;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if(node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Node* buff = node -&gt; left;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 -&gt; left = node -&gt; right;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 -&gt; right = buff;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create_mirror_flip(node -&gt; left);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create_mirror_flip(node -&gt; right);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node;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Tree create_mirror_flip(Tree tree)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tree.root = create_mirror_flip(tree.root);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tree;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 newTree;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 mirrorTree;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newTree.insert(8);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newTree.insert(6);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newTree.insert(10);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newTree.insert(2);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newTree.insert(11);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newTree.insert(9);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newTree.insert(7);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newTree.printTree(newTree.root);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mirrorTree = create_mirror_flip(newTree);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"\n" &lt;&lt; "Mirror tree: 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newTree.printTree(mirrorTree.root);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} 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Practice task 4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"https://github.com/artificial-intelligence-department/ai_programming_playground/pull/877/files" \l "diff-9fdd4f1b7a672254c3a37b150158dee14fd6902b6d326f74e5c4141981d6f58c"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https://github.com/artificial-intelligence-department/ai_programming_playground/pull/877/files#diff-9fdd4f1b7a672254c3a37b150158dee14fd6902b6d326f74e5c4141981d6f58c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hyperlink r:id="rId16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lang w:val="en-US"/>
          </w:rPr>
          <w:t xml:space="preserve"> </w:t>
        </w:r>
      </w:hyperlink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Class Practice task 5</w:t>
      </w:r>
    </w:p>
    <w:p>
      <w:pPr>
        <w:pStyle w:val="Normal1"/>
        <w:rPr>
          <w:b/>
        </w:rPr>
      </w:pPr>
      <w:r>
        <w:rPr/>
        <w:t>#include &lt;iostream&gt;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  <w:t>using namespace std;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  <w:t>class Node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int data;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Node* right;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Node* left;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Node(int appendedData)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data = appendedData;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right = NULL;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left = NULL;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void insert(int appendData)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Node* newNode = this;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while(newNode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 xml:space="preserve">{ </w:t>
      </w:r>
    </w:p>
    <w:p>
      <w:pPr>
        <w:pStyle w:val="Normal1"/>
        <w:rPr>
          <w:b/>
        </w:rPr>
      </w:pPr>
      <w:r>
        <w:rPr/>
        <w:t xml:space="preserve">           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if(newNode -&gt; data == appendData)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return;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else if (appendData &gt; newNode -&gt; data)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if(newNode -&gt; right == NULL)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newNode -&gt; right = new Node(appendData);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return;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else newNode = newNode -&gt; right;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else if(appendData &lt; newNode -&gt; data)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if(newNode -&gt; left == NULL)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newNode -&gt; left = new Node(appendData);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return;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else newNode = newNode -&gt; left;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 xml:space="preserve">} 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b/>
        </w:rPr>
      </w:pPr>
      <w:r>
        <w:rPr/>
        <w:t>};</w:t>
      </w:r>
    </w:p>
    <w:p>
      <w:pPr>
        <w:pStyle w:val="Normal1"/>
        <w:rPr>
          <w:b/>
        </w:rPr>
      </w:pPr>
      <w:r>
        <w:rPr/>
        <w:t>int sum(Node* node)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int s = 0;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left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s += sum(node -&gt; left);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right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s += sum(node -&gt; right);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if(node -&gt; left == NULL &amp;&amp; node -&gt; right ==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s = node -&gt; data;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 -&gt; data = s;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return s;</w:t>
      </w:r>
    </w:p>
    <w:p>
      <w:pPr>
        <w:pStyle w:val="Normal1"/>
        <w:rPr>
          <w:b/>
        </w:rPr>
      </w:pPr>
      <w:r>
        <w:rPr/>
        <w:t>}</w:t>
      </w:r>
    </w:p>
    <w:p>
      <w:pPr>
        <w:pStyle w:val="Normal1"/>
        <w:rPr>
          <w:b/>
        </w:rPr>
      </w:pPr>
      <w:r>
        <w:rPr/>
        <w:t>void printTree(Node* node)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if (node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if (node-&gt;left != NULL)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printTree(node-&gt;left);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cout &lt;&lt; node-&gt;data &lt;&lt; "\t";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if (node-&gt;right != NULL)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printTree(node-&gt;right);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b/>
        </w:rPr>
      </w:pPr>
      <w:r>
        <w:rPr/>
        <w:t>Node* forNode (Node* node)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left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node = node -&gt; left;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right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node = node -&gt; right;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 -&gt; data = sum(node);</w:t>
      </w:r>
    </w:p>
    <w:p>
      <w:pPr>
        <w:pStyle w:val="Normal1"/>
        <w:rPr>
          <w:b/>
        </w:rPr>
      </w:pPr>
      <w:r>
        <w:rPr/>
        <w:t xml:space="preserve">    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return node;</w:t>
      </w:r>
    </w:p>
    <w:p>
      <w:pPr>
        <w:pStyle w:val="Normal1"/>
        <w:rPr>
          <w:b/>
        </w:rPr>
      </w:pPr>
      <w:r>
        <w:rPr/>
        <w:t>}</w:t>
      </w:r>
    </w:p>
    <w:p>
      <w:pPr>
        <w:pStyle w:val="Normal1"/>
        <w:rPr>
          <w:b/>
        </w:rPr>
      </w:pPr>
      <w:r>
        <w:rPr/>
        <w:t>int main()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int a;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Node* newTree = new Node(8);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insert(6);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insert(10);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insert(2);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insert(11);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insert(9);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insert(7);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printTree(newTree);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sum(newTree);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cout &lt;&lt; "\n" &lt;&lt; "Sum :" &lt;&lt; endl;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printTree(newTree);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b/>
        </w:rPr>
      </w:pPr>
      <w:r>
        <w:rPr/>
        <w:t>}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Practice task 5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"https://github.com/artificial-intelligence-department/ai_programming_playground/pull/877/files" \l "diff-339ecee653b3071a19aa3912a63d8bfe42e6864c377ccc735dbf66fc20f6f0c6"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https://github.com/artificial-intelligence-department/ai_programming_playground/pull/877/files#diff-339ecee653b3071a19aa3912a63d8bfe42e6864c377ccc735dbf66fc20f6f0c6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hyperlink r:id="rId17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lang w:val="en-US"/>
          </w:rPr>
          <w:t xml:space="preserve"> </w:t>
        </w:r>
      </w:hyperlink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10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PPS C:\Users\alexs&gt;  &amp; 'c:\Users\alexs\.vscode\extensions\ms-vscode.cpptools-1.18.5-win32-x64\debugAdapters\bin\WindowsDebugLauncher.exe' '--stdin=Microsoft-MIEngine-In-y1j3nd2a.x3h' '--stdout=Microsoft-MIEngine-Out-1fmhhaoq.oth' '--stderr=Microsoft-MIEngine-Error-hv0ilkoq.vg2' '--pid=Microsoft-MIEngine-Pid-xrimfmcj.j21'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Write a number of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Add the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perfect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doubly  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linked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linked  doubly  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list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list    linked  doubly  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 list is empty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     perfect doubly  linked  list</w:t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10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'--stdin=Microsoft-MIEngine-In-quyvmyt2.m1n' '--stdout=Microsoft-MIEngine-Out-vsnyzjfi.0st' '--stderr=Microsoft-MIEngine-Error-rjif5uc0.x1d' '--pid=Microsoft-MIEngine-Pid-qvz3tw4c.zht'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size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insert 0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251 252 253 254 255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size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capacity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get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set 1 777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get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erase 1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get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size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251 252 253 254 255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252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777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255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251 255 </w:t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'--stdin=Microsoft-MIEngine-In-5xh3x0py.x3u' '--stdout=Microsoft-MIEngine-Out-gkbuu4yg.g31' '--stderr=Microsoft-MIEngine-Error-4uf02i1a.dva' '--pid=Microsoft-MIEngine-Pid-p3ahl2k0.kcf'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SSOSS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SOOXX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OOOOS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OOSOO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OOOSS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OOOXX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SSSOS</w:t>
      </w:r>
    </w:p>
    <w:p>
      <w:pPr>
        <w:pStyle w:val="Normal1"/>
        <w:keepNext w:val="false"/>
        <w:keepLines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2489835"/>
                <wp:effectExtent l="0" t="0" r="0" b="0"/>
                <wp:wrapSquare wrapText="largest"/>
                <wp:docPr id="5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24898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2124075"/>
                                  <wp:effectExtent l="0" t="0" r="0" b="0"/>
                                  <wp:docPr id="6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2124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Виконане завдання на Algotester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196.0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2124075"/>
                            <wp:effectExtent l="0" t="0" r="0" b="0"/>
                            <wp:docPr id="7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2124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Виконане завдання на Algotester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Algotester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1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'--stdin=Microsoft-MIEngine-In-d2tpxdvj.g3g' '--stdout=Microsoft-MIEngine-Out-wquzrzml.5o1' '--stderr=Microsoft-MIEngine-Error-satiw4wa.ddw' '--pid=Microsoft-MIEngine-Pid-ljoblt2z.1xn'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Write a number of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Add the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2 5 1 7 34 4 9 0 3 10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Reversed list: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color w:val="FFFFFF"/>
        </w:rPr>
        <w:t>10      3       0       9       4       34      7       1       5       2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'--stdin=Microsoft-MIEngine-In-2mil2slc.s1g' '--stdout=Microsoft-MIEngine-Out-hk55tame.usw' '--stderr=Microsoft-MIEngine-Error-hno4nwup.u2h' '--pid=Microsoft-MIEngine-Pid-b4n13xre.sdq'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№1from second list is greater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№2from second list is greater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№3from first list is greater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№4from first list is greater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Час затрачений на виконання завдання — 30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3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'--stdin=Microsoft-MIEngine-In-msgnr2eh.esm' '--stdout=Microsoft-MIEngine-Out-oukg31ot.tum' '--stderr=Microsoft-MIEngine-Error-iloaqaau.4wo' '--pid=Microsoft-MIEngine-Pid-45rnafzp.ep2'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Final list: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903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 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Час затрачений на виконання завдання — 30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'--stdin=Microsoft-MIEngine-In-aa3a5ysi.14a' '--stdout=Microsoft-MIEngine-Out-pkc4lyur.q0u' '--stderr=Microsoft-MIEngine-Error-g5phbvvn.hd5' '--pid=Microsoft-MIEngine-Pid-qfgrek4a.ltu'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2       6       7       8       9       10      11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Mirror tree: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11      10      9       8       7       6       2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 4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 xml:space="preserve">PS C:\Users\alexs&gt;  &amp; 'c:\Users\alexs\.vscode\extensions\ms-vscode.cpptools-1.18.5-win32-x64\debugAdapters\bin\WindowsDebugLauncher.exe' '--stdin=Microsoft-MIEngine-In-pdgqnqxz.wt0' '--stdout=Microsoft-MIEngine-Out-50gyoby2.mh3' '--stderr=Microsoft-MIEngine-Error-qhheoyfr.vt2' '--pid=Microsoft-MIEngine-Pid-glyrofcd.rxo'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>2       6       7       8       9       10      11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>Sum 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>2       9       7       29      9       20      11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  <w:shd w:fill="auto" w:val="clear"/>
          <w:lang w:val="en-US"/>
        </w:rPr>
        <w:t xml:space="preserve">Результат виконання Class Practice task </w:t>
      </w:r>
      <w:r>
        <w:rPr>
          <w:rFonts w:ascii="Times New Roman" w:hAnsi="Times New Roman"/>
          <w:shd w:fill="auto" w:val="clear"/>
          <w:lang w:val="uk-UA"/>
        </w:rPr>
        <w:t>5</w:t>
      </w:r>
    </w:p>
    <w:p>
      <w:pPr>
        <w:pStyle w:val="Normal1"/>
        <w:rPr/>
      </w:pPr>
      <w:r>
        <w:rPr>
          <w:rFonts w:ascii="Times New Roman" w:hAnsi="Times New Roman"/>
          <w:shd w:fill="auto" w:val="clear"/>
          <w:lang w:val="en-US"/>
        </w:rPr>
        <w:t xml:space="preserve">Час затрачений на виконання завдання — </w:t>
      </w:r>
      <w:r>
        <w:rPr>
          <w:rFonts w:ascii="Times New Roman" w:hAnsi="Times New Roman"/>
          <w:shd w:fill="auto" w:val="clear"/>
          <w:lang w:val="uk-UA"/>
        </w:rPr>
        <w:t>2 год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6.</w:t>
        <w:tab/>
        <w:t>Командна робота: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-80645</wp:posOffset>
                </wp:positionH>
                <wp:positionV relativeFrom="paragraph">
                  <wp:posOffset>205740</wp:posOffset>
                </wp:positionV>
                <wp:extent cx="6300470" cy="4450080"/>
                <wp:effectExtent l="0" t="0" r="0" b="0"/>
                <wp:wrapSquare wrapText="largest"/>
                <wp:docPr id="8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44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Ілюстрація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Ілюстрація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Обговорення завдань у онлайн-режимі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-6.35pt;margin-top:16.2pt;width:496.05pt;height:350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Ілюстрація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Ілюстрація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Обговорення завдань у онлайн-режимі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1105" cy="6438900"/>
                <wp:effectExtent l="0" t="0" r="0" b="0"/>
                <wp:wrapSquare wrapText="largest"/>
                <wp:docPr id="9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105" cy="64389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1105" cy="6073775"/>
                                  <wp:effectExtent l="0" t="0" r="0" b="0"/>
                                  <wp:docPr id="10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1105" cy="607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t>: Обговорення завданнь у онлайн режимі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5pt;height:507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1105" cy="6073775"/>
                            <wp:effectExtent l="0" t="0" r="0" b="0"/>
                            <wp:docPr id="11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1105" cy="6073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t>1</w:t>
                      </w:r>
                      <w:r>
                        <w:rPr/>
                        <w:t>: Обговорення завданнь у онлайн режимі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themeColor="accent1" w:themeShade="bf" w:val="000000"/>
          <w:lang w:val="en-US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  <w:lang w:val="en-US"/>
        </w:rPr>
        <w:t>+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-71120</wp:posOffset>
                </wp:positionH>
                <wp:positionV relativeFrom="paragraph">
                  <wp:posOffset>-506095</wp:posOffset>
                </wp:positionV>
                <wp:extent cx="5894070" cy="4146550"/>
                <wp:effectExtent l="0" t="0" r="0" b="0"/>
                <wp:wrapSquare wrapText="largest"/>
                <wp:docPr id="1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3920" cy="414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Ілюстрація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Ілюстрація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Коментар товариша по команді до завдання</w:t>
                            </w: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94070" cy="3796665"/>
                                  <wp:effectExtent l="0" t="0" r="0" b="0"/>
                                  <wp:docPr id="14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4070" cy="379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-5.6pt;margin-top:-39.85pt;width:464.05pt;height:326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Ілюстрація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Ілюстрація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Коментар товариша по команді до завдання</w:t>
                      </w: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94070" cy="3796665"/>
                            <wp:effectExtent l="0" t="0" r="0" b="0"/>
                            <wp:docPr id="15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4070" cy="379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Лабораторні та практичні роботи виконано, опрацьовано новий матеріал (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робота зі стрічками та файлами</w:t>
      </w:r>
      <w:r>
        <w:rPr>
          <w:rFonts w:eastAsia="Times New Roman" w:cs="Times New Roman" w:ascii="Times New Roman" w:hAnsi="Times New Roman"/>
          <w:sz w:val="24"/>
          <w:szCs w:val="24"/>
        </w:rPr>
        <w:t>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4"/>
      <w:footerReference w:type="first" r:id="rId2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Times New Roman">
    <w:charset w:val="cc" w:characterSet="windows-1251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39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eeksforgeeks.org/introduction-to-linked-list-data-structure-and-algorithm-tutorial/" TargetMode="External"/><Relationship Id="rId4" Type="http://schemas.openxmlformats.org/officeDocument/2006/relationships/hyperlink" Target="https://www.geeksforgeeks.org/data-structures/linked-list/doubly-linked-list/" TargetMode="External"/><Relationship Id="rId5" Type="http://schemas.openxmlformats.org/officeDocument/2006/relationships/hyperlink" Target="https://www.geeksforgeeks.org/applications-advantages-and-disadvantages-of-binary-tree/?ref=lbp" TargetMode="External"/><Relationship Id="rId6" Type="http://schemas.openxmlformats.org/officeDocument/2006/relationships/hyperlink" Target="" TargetMode="External"/><Relationship Id="rId7" Type="http://schemas.openxmlformats.org/officeDocument/2006/relationships/hyperlink" Target="https://www.programiz.com/dsa/binary-tree" TargetMode="External"/><Relationship Id="rId8" Type="http://schemas.openxmlformats.org/officeDocument/2006/relationships/hyperlink" Target="https://www.geeksforgeeks.org/tree-traversals-inorder-preorder-and-postorder/" TargetMode="External"/><Relationship Id="rId9" Type="http://schemas.openxmlformats.org/officeDocument/2006/relationships/hyperlink" Target="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2.png"/><Relationship Id="rId12" Type="http://schemas.openxmlformats.org/officeDocument/2006/relationships/hyperlink" Target="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" TargetMode="External"/><Relationship Id="rId15" Type="http://schemas.openxmlformats.org/officeDocument/2006/relationships/hyperlink" Target="" TargetMode="External"/><Relationship Id="rId16" Type="http://schemas.openxmlformats.org/officeDocument/2006/relationships/hyperlink" Target="" TargetMode="External"/><Relationship Id="rId17" Type="http://schemas.openxmlformats.org/officeDocument/2006/relationships/hyperlink" Target="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5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11235</TotalTime>
  <Application>LibreOffice/7.6.2.1$Windows_X86_64 LibreOffice_project/56f7684011345957bbf33a7ee678afaf4d2ba333</Application>
  <AppVersion>15.0000</AppVersion>
  <Pages>43</Pages>
  <Words>3167</Words>
  <Characters>18484</Characters>
  <CharactersWithSpaces>26662</CharactersWithSpaces>
  <Paragraphs>1058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2023-12-14T23:16:53Z</dcterms:modified>
  <cp:revision>13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